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430B9121" w14:textId="0964D696" w:rsidR="00CC1AD5" w:rsidRDefault="00807A29" w:rsidP="00CC1AD5">
      <w:pPr>
        <w:spacing w:line="259" w:lineRule="auto"/>
        <w:jc w:val="center"/>
        <w:rPr>
          <w:rFonts w:ascii="Segoe UI Black" w:hAnsi="Segoe UI Black" w:cs="Segoe UI Semibold"/>
          <w:color w:val="AFCA0B"/>
          <w:sz w:val="44"/>
          <w:szCs w:val="44"/>
        </w:rPr>
      </w:pPr>
      <w:r>
        <w:rPr>
          <w:noProof/>
        </w:rPr>
        <w:drawing>
          <wp:inline distT="0" distB="0" distL="0" distR="0" wp14:anchorId="0C275E58" wp14:editId="2D98B09E">
            <wp:extent cx="722630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 t="8413" r="711"/>
                    <a:stretch/>
                  </pic:blipFill>
                  <pic:spPr bwMode="auto">
                    <a:xfrm>
                      <a:off x="0" y="0"/>
                      <a:ext cx="7226300" cy="3456305"/>
                    </a:xfrm>
                    <a:prstGeom prst="rect">
                      <a:avLst/>
                    </a:prstGeom>
                    <a:ln>
                      <a:noFill/>
                    </a:ln>
                    <a:extLst>
                      <a:ext uri="{53640926-AAD7-44D8-BBD7-CCE9431645EC}">
                        <a14:shadowObscured xmlns:a14="http://schemas.microsoft.com/office/drawing/2010/main"/>
                      </a:ext>
                    </a:extLst>
                  </pic:spPr>
                </pic:pic>
              </a:graphicData>
            </a:graphic>
          </wp:inline>
        </w:drawing>
      </w:r>
    </w:p>
    <w:p w14:paraId="7C88FA0D" w14:textId="77777777" w:rsidR="00E9180B" w:rsidRDefault="00E9180B" w:rsidP="00CC1AD5">
      <w:pPr>
        <w:spacing w:line="259" w:lineRule="auto"/>
        <w:jc w:val="center"/>
        <w:rPr>
          <w:rFonts w:ascii="Segoe UI Black" w:hAnsi="Segoe UI Black" w:cs="Segoe UI Semibold"/>
          <w:color w:val="AFCA0B"/>
          <w:sz w:val="44"/>
          <w:szCs w:val="44"/>
        </w:rPr>
      </w:pPr>
    </w:p>
    <w:p w14:paraId="195B0C77" w14:textId="54E382FA" w:rsidR="009A5B61" w:rsidRPr="00BF6C9A" w:rsidRDefault="00E9180B" w:rsidP="00E9180B">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Si l’utilisateur qui se connecte n’est pas habilité administrateur, il tombe sur cette page. Une salutation lui est adressé en haut et à gauche y figure la liste des classes du professeur. Au centre, c’est l’emploi du temps hebdomadaire du professeur qui précise les créneaux pendant lesquels il exerce et avec laquelle de ses classes. En bas à gauche, figure un bouton pour que le professeur modifie les informations de son profil.</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5132E40B" w:rsidR="00B86C7D" w:rsidRDefault="0077240E"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4.Modifier ses informations</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6EA24BFF" w:rsidR="00590FC2" w:rsidRDefault="00FA475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4A6175" wp14:editId="3789AE08">
            <wp:extent cx="7105650" cy="52197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05650" cy="5219700"/>
                    </a:xfrm>
                    <a:prstGeom prst="rect">
                      <a:avLst/>
                    </a:prstGeom>
                  </pic:spPr>
                </pic:pic>
              </a:graphicData>
            </a:graphic>
          </wp:inline>
        </w:drawing>
      </w:r>
      <w:bookmarkStart w:id="0" w:name="_GoBack"/>
      <w:bookmarkEnd w:id="0"/>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2EC47C3A" w14:textId="0C38958F" w:rsidR="00A711A9" w:rsidRDefault="00A711A9" w:rsidP="009867F0">
      <w:pPr>
        <w:spacing w:line="259" w:lineRule="auto"/>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lastRenderedPageBreak/>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lastRenderedPageBreak/>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lastRenderedPageBreak/>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xml:space="preserve">, on associe la valeur du </w:t>
      </w:r>
      <w:r w:rsidR="00B05003" w:rsidRPr="00043185">
        <w:rPr>
          <w:rFonts w:ascii="Comic Sans MS" w:hAnsi="Comic Sans MS" w:cs="Segoe UI Semibold"/>
          <w:b/>
          <w:color w:val="000000" w:themeColor="text1"/>
        </w:rPr>
        <w:lastRenderedPageBreak/>
        <w:t>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48"/>
      <w:headerReference w:type="default" r:id="rId49"/>
      <w:footerReference w:type="even" r:id="rId50"/>
      <w:footerReference w:type="default" r:id="rId51"/>
      <w:headerReference w:type="first" r:id="rId52"/>
      <w:footerReference w:type="first" r:id="rId53"/>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669426" w14:textId="77777777" w:rsidR="00E30E58" w:rsidRDefault="00E30E58" w:rsidP="00307692">
      <w:r>
        <w:separator/>
      </w:r>
    </w:p>
  </w:endnote>
  <w:endnote w:type="continuationSeparator" w:id="0">
    <w:p w14:paraId="466F7FDA" w14:textId="77777777" w:rsidR="00E30E58" w:rsidRDefault="00E30E58"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D3699" w14:textId="77777777" w:rsidR="00E30E58" w:rsidRDefault="00E30E58" w:rsidP="00307692">
      <w:r>
        <w:separator/>
      </w:r>
    </w:p>
  </w:footnote>
  <w:footnote w:type="continuationSeparator" w:id="0">
    <w:p w14:paraId="4D2B9AFA" w14:textId="77777777" w:rsidR="00E30E58" w:rsidRDefault="00E30E58"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3CEB"/>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423A"/>
    <w:rsid w:val="003A60A6"/>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17045"/>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3E2"/>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7240E"/>
    <w:rsid w:val="00784F87"/>
    <w:rsid w:val="00791867"/>
    <w:rsid w:val="00791C88"/>
    <w:rsid w:val="007975A2"/>
    <w:rsid w:val="007B5AD8"/>
    <w:rsid w:val="007C08C4"/>
    <w:rsid w:val="007D0642"/>
    <w:rsid w:val="007D4249"/>
    <w:rsid w:val="007E17F3"/>
    <w:rsid w:val="007F5FB0"/>
    <w:rsid w:val="0080717D"/>
    <w:rsid w:val="00807A29"/>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867F0"/>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30E58"/>
    <w:rsid w:val="00E421D9"/>
    <w:rsid w:val="00E44B2A"/>
    <w:rsid w:val="00E52FAA"/>
    <w:rsid w:val="00E5312C"/>
    <w:rsid w:val="00E5405E"/>
    <w:rsid w:val="00E57DA6"/>
    <w:rsid w:val="00E620A2"/>
    <w:rsid w:val="00E8675A"/>
    <w:rsid w:val="00E91187"/>
    <w:rsid w:val="00E9180B"/>
    <w:rsid w:val="00E92873"/>
    <w:rsid w:val="00EA70EF"/>
    <w:rsid w:val="00EB6D4E"/>
    <w:rsid w:val="00EC302A"/>
    <w:rsid w:val="00ED1991"/>
    <w:rsid w:val="00EE15BB"/>
    <w:rsid w:val="00EF0A24"/>
    <w:rsid w:val="00EF518F"/>
    <w:rsid w:val="00F224D3"/>
    <w:rsid w:val="00F40A20"/>
    <w:rsid w:val="00F43042"/>
    <w:rsid w:val="00F432FE"/>
    <w:rsid w:val="00F62BCF"/>
    <w:rsid w:val="00F7590A"/>
    <w:rsid w:val="00F8101C"/>
    <w:rsid w:val="00FA4752"/>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20</Pages>
  <Words>3156</Words>
  <Characters>17358</Characters>
  <Application>Microsoft Office Word</Application>
  <DocSecurity>0</DocSecurity>
  <Lines>144</Lines>
  <Paragraphs>40</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2021-02-23T08:45:00Z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