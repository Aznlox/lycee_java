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lastRenderedPageBreak/>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8"/>
      <w:headerReference w:type="default" r:id="rId49"/>
      <w:footerReference w:type="even" r:id="rId50"/>
      <w:footerReference w:type="default" r:id="rId51"/>
      <w:headerReference w:type="first" r:id="rId52"/>
      <w:footerReference w:type="first" r:id="rId5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22AB0" w14:textId="77777777" w:rsidR="008C3E4C" w:rsidRDefault="008C3E4C" w:rsidP="00307692">
      <w:r>
        <w:separator/>
      </w:r>
    </w:p>
  </w:endnote>
  <w:endnote w:type="continuationSeparator" w:id="0">
    <w:p w14:paraId="43E5214E" w14:textId="77777777" w:rsidR="008C3E4C" w:rsidRDefault="008C3E4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95828" w14:textId="77777777" w:rsidR="008C3E4C" w:rsidRDefault="008C3E4C" w:rsidP="00307692">
      <w:r>
        <w:separator/>
      </w:r>
    </w:p>
  </w:footnote>
  <w:footnote w:type="continuationSeparator" w:id="0">
    <w:p w14:paraId="51C62F41" w14:textId="77777777" w:rsidR="008C3E4C" w:rsidRDefault="008C3E4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3E4C"/>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3156</Words>
  <Characters>17358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