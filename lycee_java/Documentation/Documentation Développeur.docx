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5D4F51A" w:rsidR="00150DCE" w:rsidRPr="00FD6E54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42179D" w14:textId="77777777" w:rsidR="00C53346" w:rsidRDefault="00C53346" w:rsidP="00307692">
      <w:r>
        <w:separator/>
      </w:r>
    </w:p>
  </w:endnote>
  <w:endnote w:type="continuationSeparator" w:id="0">
    <w:p w14:paraId="1F1EDD1A" w14:textId="77777777" w:rsidR="00C53346" w:rsidRDefault="00C5334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D4C2E" w14:textId="77777777" w:rsidR="00C53346" w:rsidRDefault="00C53346" w:rsidP="00307692">
      <w:r>
        <w:separator/>
      </w:r>
    </w:p>
  </w:footnote>
  <w:footnote w:type="continuationSeparator" w:id="0">
    <w:p w14:paraId="64960548" w14:textId="77777777" w:rsidR="00C53346" w:rsidRDefault="00C5334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3346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13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