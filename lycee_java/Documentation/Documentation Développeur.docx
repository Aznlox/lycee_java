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1524ED52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E2D57" w14:textId="77777777" w:rsidR="00CE571E" w:rsidRDefault="00CE571E" w:rsidP="00307692">
      <w:r>
        <w:separator/>
      </w:r>
    </w:p>
  </w:endnote>
  <w:endnote w:type="continuationSeparator" w:id="0">
    <w:p w14:paraId="62E74310" w14:textId="77777777" w:rsidR="00CE571E" w:rsidRDefault="00CE571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95BF5" w14:textId="77777777" w:rsidR="00CE571E" w:rsidRDefault="00CE571E" w:rsidP="00307692">
      <w:r>
        <w:separator/>
      </w:r>
    </w:p>
  </w:footnote>
  <w:footnote w:type="continuationSeparator" w:id="0">
    <w:p w14:paraId="0CC1307D" w14:textId="77777777" w:rsidR="00CE571E" w:rsidRDefault="00CE571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E571E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1653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