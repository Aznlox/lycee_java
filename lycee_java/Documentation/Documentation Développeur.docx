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129C6" w14:textId="77777777" w:rsidR="001762A7" w:rsidRDefault="001762A7" w:rsidP="00307692">
      <w:r>
        <w:separator/>
      </w:r>
    </w:p>
  </w:endnote>
  <w:endnote w:type="continuationSeparator" w:id="0">
    <w:p w14:paraId="00CCB806" w14:textId="77777777" w:rsidR="001762A7" w:rsidRDefault="001762A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F49812" w14:textId="77777777" w:rsidR="001762A7" w:rsidRDefault="001762A7" w:rsidP="00307692">
      <w:r>
        <w:separator/>
      </w:r>
    </w:p>
  </w:footnote>
  <w:footnote w:type="continuationSeparator" w:id="0">
    <w:p w14:paraId="4C5BC5EA" w14:textId="77777777" w:rsidR="001762A7" w:rsidRDefault="001762A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16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