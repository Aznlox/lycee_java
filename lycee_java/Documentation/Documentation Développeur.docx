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4F7B951C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texte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l’uttiliateur.</w:t>
      </w:r>
      <w:bookmarkStart w:id="0" w:name="_GoBack"/>
      <w:bookmarkEnd w:id="0"/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2F99EB" w14:textId="77777777" w:rsidR="006D59D8" w:rsidRDefault="006D59D8" w:rsidP="00307692">
      <w:r>
        <w:separator/>
      </w:r>
    </w:p>
  </w:endnote>
  <w:endnote w:type="continuationSeparator" w:id="0">
    <w:p w14:paraId="722D94D5" w14:textId="77777777" w:rsidR="006D59D8" w:rsidRDefault="006D59D8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A6B5C9" w14:textId="77777777" w:rsidR="006D59D8" w:rsidRDefault="006D59D8" w:rsidP="00307692">
      <w:r>
        <w:separator/>
      </w:r>
    </w:p>
  </w:footnote>
  <w:footnote w:type="continuationSeparator" w:id="0">
    <w:p w14:paraId="27B989A6" w14:textId="77777777" w:rsidR="006D59D8" w:rsidRDefault="006D59D8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59D8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999</Words>
  <Characters>5499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