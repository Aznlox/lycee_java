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 xml:space="preserve">. Page </w:t>
      </w:r>
      <w:proofErr w:type="spellStart"/>
      <w:r w:rsidR="00CB2B90" w:rsidRPr="00FA6B5D">
        <w:rPr>
          <w:b/>
          <w:bCs/>
          <w:color w:val="0070C0"/>
          <w:sz w:val="32"/>
        </w:rPr>
        <w:t>lycee_java.sql</w:t>
      </w:r>
      <w:proofErr w:type="spellEnd"/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</w:t>
      </w:r>
      <w:proofErr w:type="spellStart"/>
      <w:r w:rsidRPr="00652FB4">
        <w:rPr>
          <w:rFonts w:ascii="Comic Sans MS" w:hAnsi="Comic Sans MS" w:cs="Segoe UI Semibold"/>
          <w:b/>
          <w:color w:val="000000" w:themeColor="text1"/>
        </w:rPr>
        <w:t>Admin_Menu</w:t>
      </w:r>
      <w:proofErr w:type="spellEnd"/>
      <w:r w:rsidRPr="00652FB4">
        <w:rPr>
          <w:rFonts w:ascii="Comic Sans MS" w:hAnsi="Comic Sans MS" w:cs="Segoe UI Semibold"/>
          <w:b/>
          <w:color w:val="000000" w:themeColor="text1"/>
        </w:rPr>
        <w:t>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 xml:space="preserve">On déclare un nouvel attribut de type objet de nom </w:t>
      </w:r>
      <w:proofErr w:type="spellStart"/>
      <w:r w:rsidR="00261219">
        <w:rPr>
          <w:rFonts w:ascii="Comic Sans MS" w:hAnsi="Comic Sans MS" w:cs="Segoe UI Semibold"/>
          <w:b/>
          <w:color w:val="000000" w:themeColor="text1"/>
        </w:rPr>
        <w:t>MenuAdmin</w:t>
      </w:r>
      <w:proofErr w:type="spellEnd"/>
      <w:r w:rsidR="00261219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</w:t>
      </w:r>
      <w:proofErr w:type="spellStart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Admin_viesco</w:t>
      </w:r>
      <w:proofErr w:type="spellEnd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</w:t>
      </w:r>
      <w:proofErr w:type="spellStart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ListeDesElves</w:t>
      </w:r>
      <w:proofErr w:type="spellEnd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déclare une méthode à l’intérieur du fichier, c’est une méthode </w:t>
      </w:r>
      <w:proofErr w:type="spellStart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</w:t>
      </w:r>
      <w:proofErr w:type="spellStart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Nom_Eleve</w:t>
      </w:r>
      <w:proofErr w:type="spellEnd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om_Eleve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</w:t>
      </w:r>
      <w:proofErr w:type="spellStart"/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proofErr w:type="spellEnd"/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</w:t>
      </w:r>
      <w:proofErr w:type="spellStart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</w:t>
      </w:r>
      <w:proofErr w:type="spellEnd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3D571107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proofErr w:type="spellStart"/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  <w:proofErr w:type="spellEnd"/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</w:t>
      </w:r>
      <w:proofErr w:type="spellStart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lycee_java</w:t>
      </w:r>
      <w:proofErr w:type="spellEnd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40EF8EEE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libelle » (de type varchar à trente caractère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( de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25901259" w:rsidR="006164DB" w:rsidRDefault="006164D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 xml:space="preserve">Dans la table « classe », on ajoute pour toutes les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colones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 préalablement déclarés, une ligne : « 1 » pour la première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colonn</w:t>
      </w:r>
      <w:proofErr w:type="spellEnd"/>
    </w:p>
    <w:p w14:paraId="10DEF4B4" w14:textId="65740EFE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2295" w14:textId="0213D1C4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FC75" w14:textId="6800B043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EDCD" w14:textId="27C844A2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D597" w14:textId="07009400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8437" w14:textId="713C9669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2F42" w14:textId="69CC3CD3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4D7B" w14:textId="00B2CB9D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F204" w14:textId="3A2CA948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0B64" w14:textId="6FED3A2B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7223" w14:textId="2944FC28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A5709" w14:textId="143B49FA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BA63" w14:textId="10D7539F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83D806" w14:textId="77777777" w:rsidR="00B231A6" w:rsidRDefault="00B231A6" w:rsidP="00307692">
      <w:r>
        <w:separator/>
      </w:r>
    </w:p>
  </w:endnote>
  <w:endnote w:type="continuationSeparator" w:id="0">
    <w:p w14:paraId="428ED4BD" w14:textId="77777777" w:rsidR="00B231A6" w:rsidRDefault="00B231A6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B72E6D" w14:textId="77777777" w:rsidR="00B231A6" w:rsidRDefault="00B231A6" w:rsidP="00307692">
      <w:r>
        <w:separator/>
      </w:r>
    </w:p>
  </w:footnote>
  <w:footnote w:type="continuationSeparator" w:id="0">
    <w:p w14:paraId="106F205F" w14:textId="77777777" w:rsidR="00B231A6" w:rsidRDefault="00B231A6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1AB5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774"/>
    <w:rsid w:val="00552A23"/>
    <w:rsid w:val="00552F3A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31A6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805"/>
    <w:rsid w:val="00BC50D3"/>
    <w:rsid w:val="00BC6801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1AD5"/>
    <w:rsid w:val="00CC4B39"/>
    <w:rsid w:val="00CC70A9"/>
    <w:rsid w:val="00CD1351"/>
    <w:rsid w:val="00CD4595"/>
    <w:rsid w:val="00CD5714"/>
    <w:rsid w:val="00CF114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31</Pages>
  <Words>1800</Words>
  <Characters>9904</Characters>
  <Application>Microsoft Office Word</Application>
  <DocSecurity>0</DocSecurity>
  <Lines>82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2021-03-27T14:18:00Z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