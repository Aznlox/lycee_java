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Pr="00AB1A06" w:rsidRDefault="00D74875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</w:t>
      </w:r>
      <w:bookmarkStart w:id="0" w:name="_GoBack"/>
      <w:bookmarkEnd w:id="0"/>
      <w:r w:rsidR="00F41C6F" w:rsidRPr="00764877">
        <w:rPr>
          <w:rFonts w:ascii="Comic Sans MS" w:hAnsi="Comic Sans MS" w:cs="Segoe UI Semibold"/>
          <w:b/>
          <w:color w:val="000000" w:themeColor="text1"/>
        </w:rPr>
        <w:t>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DD618" w14:textId="77777777" w:rsidR="009A50D1" w:rsidRDefault="009A50D1" w:rsidP="00307692">
      <w:r>
        <w:separator/>
      </w:r>
    </w:p>
  </w:endnote>
  <w:endnote w:type="continuationSeparator" w:id="0">
    <w:p w14:paraId="32DE45CF" w14:textId="77777777" w:rsidR="009A50D1" w:rsidRDefault="009A50D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425B3A" w14:textId="77777777" w:rsidR="009A50D1" w:rsidRDefault="009A50D1" w:rsidP="00307692">
      <w:r>
        <w:separator/>
      </w:r>
    </w:p>
  </w:footnote>
  <w:footnote w:type="continuationSeparator" w:id="0">
    <w:p w14:paraId="3149598A" w14:textId="77777777" w:rsidR="009A50D1" w:rsidRDefault="009A50D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D7C67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0D1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E7CAC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546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