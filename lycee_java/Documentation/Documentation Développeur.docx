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XSpec="center" w:tblpY="11868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9365EA" w14:paraId="4EAE5633" w14:textId="77777777" w:rsidTr="35D4AF81">
        <w:trPr>
          <w:trHeight w:val="530"/>
        </w:trPr>
        <w:tc>
          <w:tcPr>
            <w:tcW w:w="11115" w:type="dxa"/>
          </w:tcPr>
          <w:p w14:paraId="70475D4B" w14:textId="267E3F11" w:rsidR="2232CF5C" w:rsidRDefault="2232CF5C" w:rsidP="35D4AF81">
            <w:pPr>
              <w:spacing w:line="259" w:lineRule="auto"/>
              <w:rPr>
                <w:rFonts w:ascii="Segoe UI Light" w:hAnsi="Segoe UI Light" w:cs="Segoe UI Light"/>
                <w:color w:val="009FE3"/>
                <w:sz w:val="86"/>
                <w:szCs w:val="86"/>
              </w:rPr>
            </w:pPr>
            <w:r w:rsidRPr="35D4AF81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 xml:space="preserve">Documentation </w:t>
            </w:r>
            <w:r w:rsidR="00D1715A">
              <w:rPr>
                <w:rFonts w:ascii="Segoe UI Light" w:hAnsi="Segoe UI Light" w:cs="Segoe UI Light"/>
                <w:color w:val="009FE3"/>
                <w:sz w:val="86"/>
                <w:szCs w:val="86"/>
              </w:rPr>
              <w:t>Développeur</w:t>
            </w:r>
          </w:p>
          <w:p w14:paraId="23749FA9" w14:textId="164D44CC" w:rsidR="286C8014" w:rsidRPr="00E57DA6" w:rsidRDefault="00C16E5D" w:rsidP="35D4AF81">
            <w:pPr>
              <w:spacing w:line="259" w:lineRule="auto"/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De </w:t>
            </w:r>
            <w:r w:rsid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l’</w:t>
            </w:r>
            <w:r w:rsidR="009052E7" w:rsidRPr="009052E7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application</w:t>
            </w:r>
            <w:r w:rsidR="00E57DA6" w:rsidRPr="00E57DA6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 xml:space="preserve"> JAVA pour la gestion des classes</w:t>
            </w:r>
          </w:p>
          <w:p w14:paraId="7E0DA511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tbl>
      <w:tblPr>
        <w:tblpPr w:leftFromText="180" w:rightFromText="180" w:vertAnchor="text" w:horzAnchor="page" w:tblpX="763" w:tblpY="14298"/>
        <w:tblW w:w="0" w:type="auto"/>
        <w:tblLook w:val="04A0" w:firstRow="1" w:lastRow="0" w:firstColumn="1" w:lastColumn="0" w:noHBand="0" w:noVBand="1"/>
      </w:tblPr>
      <w:tblGrid>
        <w:gridCol w:w="11097"/>
      </w:tblGrid>
      <w:tr w:rsidR="009365EA" w14:paraId="797C2E92" w14:textId="77777777" w:rsidTr="35D4AF81">
        <w:trPr>
          <w:trHeight w:val="348"/>
        </w:trPr>
        <w:tc>
          <w:tcPr>
            <w:tcW w:w="11097" w:type="dxa"/>
          </w:tcPr>
          <w:p w14:paraId="1D1021C0" w14:textId="41CA23BF" w:rsidR="009365EA" w:rsidRPr="00784F87" w:rsidRDefault="286C8014" w:rsidP="35D4AF81">
            <w:pPr>
              <w:rPr>
                <w:rFonts w:ascii="Segoe UI" w:hAnsi="Segoe UI" w:cs="Segoe UI"/>
                <w:color w:val="009FE3"/>
                <w:sz w:val="30"/>
                <w:szCs w:val="30"/>
              </w:rPr>
            </w:pP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>Par A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mine NAKHIL, Loïc GUO</w:t>
            </w:r>
            <w:r w:rsidR="00BE50E2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et Quentin</w:t>
            </w:r>
            <w:r w:rsidRPr="35D4AF81">
              <w:rPr>
                <w:rFonts w:ascii="Segoe UI" w:hAnsi="Segoe UI" w:cs="Segoe UI"/>
                <w:color w:val="009FE3"/>
                <w:sz w:val="30"/>
                <w:szCs w:val="30"/>
              </w:rPr>
              <w:t xml:space="preserve"> </w:t>
            </w:r>
            <w:r w:rsidR="00E57DA6">
              <w:rPr>
                <w:rFonts w:ascii="Segoe UI" w:hAnsi="Segoe UI" w:cs="Segoe UI"/>
                <w:color w:val="009FE3"/>
                <w:sz w:val="30"/>
                <w:szCs w:val="30"/>
              </w:rPr>
              <w:t>LIGNANI</w:t>
            </w:r>
          </w:p>
          <w:p w14:paraId="55F1AB64" w14:textId="77777777" w:rsidR="009365EA" w:rsidRDefault="009365EA" w:rsidP="009365EA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3D44AC69" w14:textId="5E19D7C4" w:rsidR="0058332A" w:rsidRDefault="7E00A7BE" w:rsidP="35D4AF81">
      <w:r>
        <w:rPr>
          <w:noProof/>
        </w:rPr>
        <w:drawing>
          <wp:inline distT="0" distB="0" distL="0" distR="0" wp14:anchorId="7A114D8F" wp14:editId="6D738C6A">
            <wp:extent cx="7315200" cy="5219702"/>
            <wp:effectExtent l="0" t="0" r="0" b="0"/>
            <wp:docPr id="1285567045" name="Image 1285567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21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p w14:paraId="6AEFC89F" w14:textId="75FFE631" w:rsidR="35D4AF81" w:rsidRDefault="35D4AF81" w:rsidP="35D4AF81"/>
    <w:p w14:paraId="3540412F" w14:textId="7408F3E8" w:rsidR="35D4AF81" w:rsidRDefault="35D4AF81" w:rsidP="35D4AF81"/>
    <w:p w14:paraId="1D571AAE" w14:textId="0743B124" w:rsidR="35D4AF81" w:rsidRDefault="35D4AF81" w:rsidP="35D4AF81"/>
    <w:p w14:paraId="2126519C" w14:textId="63397AD7" w:rsidR="35D4AF81" w:rsidRDefault="35D4AF81" w:rsidP="35D4AF81"/>
    <w:p w14:paraId="7D88002B" w14:textId="7C19968F" w:rsidR="35D4AF81" w:rsidRDefault="35D4AF81" w:rsidP="35D4AF81"/>
    <w:p w14:paraId="005405CD" w14:textId="55DE4E6D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614DD60F" w14:textId="14DBAFA1" w:rsidR="35D4AF81" w:rsidRDefault="35D4AF81" w:rsidP="35D4AF81"/>
    <w:p w14:paraId="6FE95156" w14:textId="3EBC071A" w:rsidR="35D4AF81" w:rsidRDefault="35D4AF81" w:rsidP="35D4AF81"/>
    <w:p w14:paraId="003E8A40" w14:textId="39F543B0" w:rsidR="35D4AF81" w:rsidRDefault="35D4AF81" w:rsidP="35D4AF81"/>
    <w:p w14:paraId="5AA1FB7C" w14:textId="7EBCB8DC" w:rsidR="35D4AF81" w:rsidRDefault="35D4AF81" w:rsidP="35D4AF81"/>
    <w:p w14:paraId="46259D51" w14:textId="10659D1B" w:rsidR="35D4AF81" w:rsidRDefault="35D4AF81" w:rsidP="35D4AF81"/>
    <w:p w14:paraId="7739A303" w14:textId="497E16A1" w:rsidR="00395644" w:rsidRPr="00395644" w:rsidRDefault="00395644" w:rsidP="00152C29">
      <w:pPr>
        <w:pStyle w:val="Paragraphedeliste"/>
        <w:rPr>
          <w:b/>
          <w:bCs/>
          <w:color w:val="FF0000"/>
          <w:sz w:val="40"/>
          <w:szCs w:val="40"/>
        </w:rPr>
      </w:pPr>
      <w:r w:rsidRPr="00395644">
        <w:rPr>
          <w:b/>
          <w:bCs/>
          <w:color w:val="FF0000"/>
          <w:sz w:val="40"/>
          <w:szCs w:val="40"/>
        </w:rPr>
        <w:t>Sommaire :</w:t>
      </w:r>
    </w:p>
    <w:p w14:paraId="5AC4F085" w14:textId="6E0CAC44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1. Page Admin_Classe.java</w:t>
      </w:r>
    </w:p>
    <w:p w14:paraId="504BF276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2.Page Admin_Menu.java</w:t>
      </w:r>
    </w:p>
    <w:p w14:paraId="0CA1720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3. Page Admin_viesco.java</w:t>
      </w:r>
    </w:p>
    <w:p w14:paraId="28A07C97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4. Page Connexion.java</w:t>
      </w:r>
    </w:p>
    <w:p w14:paraId="2FD884F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5. Page Eleves.java</w:t>
      </w:r>
    </w:p>
    <w:p w14:paraId="20720F50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6. Page form.java</w:t>
      </w:r>
    </w:p>
    <w:p w14:paraId="52C23525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7. Page Liste_Eleve.java</w:t>
      </w:r>
    </w:p>
    <w:p w14:paraId="7F7DB86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8. Page Main.java</w:t>
      </w:r>
    </w:p>
    <w:p w14:paraId="15188A89" w14:textId="77777777" w:rsidR="00CB2B90" w:rsidRPr="00FA6B5D" w:rsidRDefault="00CB2B90" w:rsidP="00152C29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9. Page Modifier_eleve.java</w:t>
      </w:r>
    </w:p>
    <w:p w14:paraId="69875CF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10. Page Modifier_prof.java</w:t>
      </w:r>
    </w:p>
    <w:p w14:paraId="09058C1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11. Page motif.java</w:t>
      </w:r>
    </w:p>
    <w:p w14:paraId="34DB9EC7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12. Page Planning_prof.java</w:t>
      </w:r>
    </w:p>
    <w:p w14:paraId="6867050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13. Page SelectTable.java</w:t>
      </w:r>
    </w:p>
    <w:p w14:paraId="53386AA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14. Page test.java</w:t>
      </w:r>
    </w:p>
    <w:p w14:paraId="366080B4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15. Page Testdb.java</w:t>
      </w:r>
    </w:p>
    <w:p w14:paraId="2F3652C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16. Page Controller_connexion.java</w:t>
      </w:r>
    </w:p>
    <w:p w14:paraId="521290E1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17. Page Controller_eleve.java</w:t>
      </w:r>
    </w:p>
    <w:p w14:paraId="2D4CF9DB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18. Page Global.java</w:t>
      </w:r>
    </w:p>
    <w:p w14:paraId="7D1A1288" w14:textId="77777777" w:rsidR="00CB2B90" w:rsidRPr="00FA6B5D" w:rsidRDefault="00CB2B90" w:rsidP="00102B5E">
      <w:pPr>
        <w:pStyle w:val="Paragraphedeliste"/>
        <w:rPr>
          <w:b/>
          <w:bCs/>
          <w:color w:val="0070C0"/>
          <w:sz w:val="32"/>
        </w:rPr>
      </w:pPr>
      <w:r w:rsidRPr="00FA6B5D">
        <w:rPr>
          <w:b/>
          <w:bCs/>
          <w:color w:val="0070C0"/>
          <w:sz w:val="32"/>
        </w:rPr>
        <w:t>19. Page lycee_java.sql</w:t>
      </w:r>
    </w:p>
    <w:p w14:paraId="4817F954" w14:textId="77777777" w:rsidR="00CB2B90" w:rsidRPr="00395644" w:rsidRDefault="00CB2B90" w:rsidP="00102B5E">
      <w:pPr>
        <w:pStyle w:val="Paragraphedeliste"/>
        <w:rPr>
          <w:b/>
          <w:bCs/>
          <w:color w:val="FF0000"/>
          <w:sz w:val="32"/>
        </w:rPr>
      </w:pPr>
    </w:p>
    <w:p w14:paraId="221AAA83" w14:textId="4798DFFF" w:rsidR="35D4AF81" w:rsidRPr="00395644" w:rsidRDefault="35D4AF81" w:rsidP="35D4AF81">
      <w:pPr>
        <w:rPr>
          <w:b/>
          <w:bCs/>
        </w:rPr>
      </w:pPr>
    </w:p>
    <w:p w14:paraId="157640A9" w14:textId="2548C523" w:rsidR="35D4AF81" w:rsidRPr="00395644" w:rsidRDefault="35D4AF81" w:rsidP="35D4AF81">
      <w:pPr>
        <w:rPr>
          <w:b/>
          <w:bCs/>
        </w:rPr>
      </w:pPr>
    </w:p>
    <w:p w14:paraId="0957BFC1" w14:textId="1641E636" w:rsidR="35D4AF81" w:rsidRDefault="35D4AF81" w:rsidP="35D4AF81"/>
    <w:p w14:paraId="14D986C6" w14:textId="3DD72B23" w:rsidR="35D4AF81" w:rsidRDefault="35D4AF81" w:rsidP="35D4AF81"/>
    <w:p w14:paraId="547B0C0C" w14:textId="3EEFA6CC" w:rsidR="35D4AF81" w:rsidRDefault="35D4AF81" w:rsidP="35D4AF81"/>
    <w:p w14:paraId="090D6BC2" w14:textId="3216A117" w:rsidR="35D4AF81" w:rsidRDefault="35D4AF81" w:rsidP="35D4AF81"/>
    <w:p w14:paraId="5ADA3300" w14:textId="4D38913E" w:rsidR="35D4AF81" w:rsidRDefault="35D4AF81" w:rsidP="35D4AF81"/>
    <w:p w14:paraId="2B982E4E" w14:textId="29C49D43" w:rsidR="35D4AF81" w:rsidRDefault="35D4AF81" w:rsidP="35D4AF81"/>
    <w:p w14:paraId="76D1D294" w14:textId="6A885D4B" w:rsidR="00C16617" w:rsidRDefault="00C16617" w:rsidP="35D4AF81"/>
    <w:p w14:paraId="0C6FE4E2" w14:textId="3BAC7563" w:rsidR="00C16617" w:rsidRDefault="00C16617" w:rsidP="35D4AF81"/>
    <w:p w14:paraId="62203526" w14:textId="08A3D903" w:rsidR="00C16617" w:rsidRDefault="00C16617" w:rsidP="35D4AF81"/>
    <w:p w14:paraId="10C8F247" w14:textId="08034B63" w:rsidR="00C16617" w:rsidRDefault="00C16617" w:rsidP="35D4AF81"/>
    <w:p w14:paraId="016FD449" w14:textId="3A2F944A" w:rsidR="00C16617" w:rsidRDefault="00C16617" w:rsidP="35D4AF81"/>
    <w:p w14:paraId="4E58B552" w14:textId="3C30F94F" w:rsidR="00C16617" w:rsidRDefault="00C16617" w:rsidP="35D4AF81"/>
    <w:p w14:paraId="3DD92277" w14:textId="4E0C161B" w:rsidR="00C16617" w:rsidRDefault="00C16617" w:rsidP="35D4AF81"/>
    <w:p w14:paraId="40B8F2B5" w14:textId="1243EEFC" w:rsidR="00C16617" w:rsidRDefault="00C16617" w:rsidP="35D4AF81"/>
    <w:p w14:paraId="5333FC3B" w14:textId="0C60569A" w:rsidR="00C16617" w:rsidRDefault="00C16617" w:rsidP="35D4AF81"/>
    <w:p w14:paraId="66E70C63" w14:textId="48D325E1" w:rsidR="00C16617" w:rsidRDefault="00C16617" w:rsidP="35D4AF81"/>
    <w:p w14:paraId="67610280" w14:textId="0FA9D992" w:rsidR="00C16617" w:rsidRDefault="00C16617" w:rsidP="35D4AF81"/>
    <w:p w14:paraId="020C6D31" w14:textId="31C5984A" w:rsidR="00C16617" w:rsidRDefault="00C16617" w:rsidP="35D4AF81"/>
    <w:p w14:paraId="04701E2A" w14:textId="5C41DC1E" w:rsidR="00C16617" w:rsidRDefault="00C16617" w:rsidP="35D4AF81"/>
    <w:p w14:paraId="65A640D7" w14:textId="36125F0F" w:rsidR="00C16617" w:rsidRDefault="00C16617" w:rsidP="35D4AF81"/>
    <w:p w14:paraId="79D58BF3" w14:textId="1066F0C0" w:rsidR="00C16617" w:rsidRDefault="00C16617" w:rsidP="35D4AF81"/>
    <w:p w14:paraId="582EB8CF" w14:textId="1374CCD8" w:rsidR="00C16617" w:rsidRDefault="00C16617" w:rsidP="35D4AF81"/>
    <w:p w14:paraId="02E346AD" w14:textId="641B03E8" w:rsidR="00C16617" w:rsidRDefault="00C16617" w:rsidP="35D4AF81"/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7D2FB4AA" w14:textId="2A32E0E2" w:rsidR="00C16617" w:rsidRDefault="00C16617" w:rsidP="35D4AF81"/>
    <w:p w14:paraId="7CEA1324" w14:textId="3AED5280" w:rsidR="00C16617" w:rsidRDefault="00C16617" w:rsidP="35D4AF81"/>
    <w:p w14:paraId="3D82CD3F" w14:textId="5E08AE12" w:rsidR="00C16617" w:rsidRDefault="00C16617" w:rsidP="35D4AF81"/>
    <w:p w14:paraId="0E0ACD9F" w14:textId="4F7F0183" w:rsidR="00C16617" w:rsidRDefault="00C16617" w:rsidP="35D4AF81"/>
    <w:p w14:paraId="5669D3A2" w14:textId="34E8CDE9" w:rsidR="00C16617" w:rsidRDefault="00C16617" w:rsidP="35D4AF81"/>
    <w:p w14:paraId="6230383D" w14:textId="6EEA58C5" w:rsidR="00C16617" w:rsidRDefault="00C16617" w:rsidP="35D4AF81"/>
    <w:p w14:paraId="2F5C6AE3" w14:textId="077D60E8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5E4890F0" w14:textId="7BF40FE9" w:rsidR="009052E7" w:rsidRDefault="009052E7" w:rsidP="35D4AF81"/>
    <w:p w14:paraId="5D136590" w14:textId="4C2C3255" w:rsidR="009052E7" w:rsidRDefault="009052E7" w:rsidP="35D4AF81"/>
    <w:p w14:paraId="5693CBBB" w14:textId="77777777" w:rsidR="009052E7" w:rsidRDefault="009052E7" w:rsidP="35D4AF81"/>
    <w:p w14:paraId="732F4C3D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9E7CB1A" w14:textId="77777777" w:rsidR="008201F8" w:rsidRDefault="008201F8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CBF0A98" w14:textId="1D9CB038" w:rsidR="007D4249" w:rsidRDefault="00550932" w:rsidP="0050518D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50518D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F00455" w:rsidRPr="0050518D">
        <w:rPr>
          <w:rFonts w:ascii="Segoe UI Black" w:hAnsi="Segoe UI Black" w:cs="Segoe UI Semibold"/>
          <w:color w:val="AFCA0B"/>
          <w:sz w:val="44"/>
          <w:szCs w:val="44"/>
        </w:rPr>
        <w:t>Admin_Classe.java</w:t>
      </w:r>
    </w:p>
    <w:p w14:paraId="5707C951" w14:textId="6C239021" w:rsidR="00321A41" w:rsidRDefault="002D190A" w:rsidP="00D23752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D3C7E">
        <w:rPr>
          <w:rFonts w:ascii="Comic Sans MS" w:hAnsi="Comic Sans MS" w:cs="Segoe UI Semibold"/>
          <w:b/>
          <w:color w:val="000000" w:themeColor="text1"/>
        </w:rPr>
        <w:t>Cette page est celle de la vue de l’administrateur sur les élèves. Elle apparait quand on clique dessus dans le menu initial de l’administrateur.</w:t>
      </w:r>
    </w:p>
    <w:p w14:paraId="2515F940" w14:textId="77777777" w:rsidR="00321A41" w:rsidRPr="0050518D" w:rsidRDefault="00321A41" w:rsidP="002D190A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7D49F0A" w14:textId="2B5D299E" w:rsidR="0050518D" w:rsidRDefault="0050518D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2E7AF1E" wp14:editId="104463C9">
            <wp:extent cx="3467100" cy="3690599"/>
            <wp:effectExtent l="0" t="0" r="0" b="571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658" cy="36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4DF8" w14:textId="00D79B0B" w:rsidR="00643E53" w:rsidRPr="006008A4" w:rsidRDefault="00643E53" w:rsidP="006008A4">
      <w:pPr>
        <w:ind w:left="708"/>
        <w:jc w:val="center"/>
        <w:rPr>
          <w:rFonts w:ascii="Comic Sans MS" w:hAnsi="Comic Sans MS" w:cs="Segoe UI Semibold"/>
          <w:b/>
          <w:color w:val="000000" w:themeColor="text1"/>
        </w:rPr>
      </w:pPr>
      <w:r w:rsidRPr="006008A4">
        <w:rPr>
          <w:rFonts w:ascii="Comic Sans MS" w:hAnsi="Comic Sans MS" w:cs="Segoe UI Semibold"/>
          <w:b/>
          <w:color w:val="000000" w:themeColor="text1"/>
        </w:rPr>
        <w:lastRenderedPageBreak/>
        <w:t xml:space="preserve">Nous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importons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les librairies de java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Pr="006008A4">
        <w:rPr>
          <w:rFonts w:ascii="Comic Sans MS" w:hAnsi="Comic Sans MS" w:cs="Segoe UI Semibold"/>
          <w:b/>
          <w:color w:val="000000" w:themeColor="text1"/>
        </w:rPr>
        <w:t xml:space="preserve"> au code. En l’occurrence les librairies qui permettent de faire la jonction avec la base de données.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Ensuite, nous importons les packages de l’IDE Eclipse 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nécessaires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comme pour les liste</w:t>
      </w:r>
      <w:r w:rsidR="00032040" w:rsidRPr="006008A4">
        <w:rPr>
          <w:rFonts w:ascii="Comic Sans MS" w:hAnsi="Comic Sans MS" w:cs="Segoe UI Semibold"/>
          <w:b/>
          <w:color w:val="000000" w:themeColor="text1"/>
        </w:rPr>
        <w:t>s</w:t>
      </w:r>
      <w:r w:rsidR="00C66DB7" w:rsidRPr="006008A4">
        <w:rPr>
          <w:rFonts w:ascii="Comic Sans MS" w:hAnsi="Comic Sans MS" w:cs="Segoe UI Semibold"/>
          <w:b/>
          <w:color w:val="000000" w:themeColor="text1"/>
        </w:rPr>
        <w:t xml:space="preserve"> déroulantes, les widgets, les boutons et l’implantation de texte.</w:t>
      </w:r>
    </w:p>
    <w:p w14:paraId="7DCCFAF6" w14:textId="3BC4B75D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04BB3857" w14:textId="70CDA190" w:rsidR="00244B6A" w:rsidRDefault="00244B6A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666189FC" wp14:editId="114D7A44">
            <wp:extent cx="4991100" cy="28638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4730"/>
                    <a:stretch/>
                  </pic:blipFill>
                  <pic:spPr bwMode="auto">
                    <a:xfrm>
                      <a:off x="0" y="0"/>
                      <a:ext cx="4991100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BF379" w14:textId="5A33D6E0" w:rsidR="00A20BDC" w:rsidRPr="00B77E52" w:rsidRDefault="00A20BDC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266DBD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Déclaration de la méthode « Admin_Classe » qui hérite de la méthode « Global » dans le cadre du langage JAVA.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On déclare ensuite les attributs shlClasse, D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tabase, Connexion et Class. L’attribut shlClasse est </w:t>
      </w:r>
      <w:r w:rsidR="00B77E52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accessible</w:t>
      </w:r>
      <w:r w:rsidR="008E590A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 en protégé tandis que Classe est en privé.</w:t>
      </w:r>
      <w:r w:rsidR="00B77E52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 xml:space="preserve">  ……………………………………………………………………………………………</w:t>
      </w:r>
    </w:p>
    <w:p w14:paraId="74C17DBF" w14:textId="3E01F256" w:rsidR="00E77869" w:rsidRDefault="00E7786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7943E98D" w14:textId="2D9E316B" w:rsidR="00EF6E0B" w:rsidRPr="00EF6E0B" w:rsidRDefault="00E77869" w:rsidP="00EF6E0B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2FE62482" wp14:editId="2B13592F">
            <wp:extent cx="4924425" cy="45815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8DE16" w14:textId="5BABEE23" w:rsidR="00B77E52" w:rsidRPr="00EF6E0B" w:rsidRDefault="00B77E52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</w:pPr>
      <w:r w:rsidRP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>On déclare une classe de type void accessible en public</w:t>
      </w:r>
      <w:r w:rsidR="00EF6E0B"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  <w:t xml:space="preserve">. </w:t>
      </w:r>
      <w:r w:rsidR="00EF6E0B">
        <w:rPr>
          <w:rFonts w:ascii="Comic Sans MS" w:eastAsiaTheme="minorEastAsia" w:hAnsi="Comic Sans MS" w:cs="Segoe UI Semibold"/>
          <w:b/>
          <w:color w:val="C00000"/>
          <w:sz w:val="24"/>
          <w:szCs w:val="24"/>
          <w:lang w:eastAsia="fr-FR"/>
        </w:rPr>
        <w:t>…………………………………………..</w:t>
      </w:r>
    </w:p>
    <w:p w14:paraId="665D6444" w14:textId="77777777" w:rsidR="00EF6E0B" w:rsidRPr="00EF6E0B" w:rsidRDefault="00EF6E0B" w:rsidP="0050518D">
      <w:pPr>
        <w:pStyle w:val="Paragraphedeliste"/>
        <w:ind w:left="1080"/>
        <w:rPr>
          <w:rFonts w:ascii="Comic Sans MS" w:eastAsiaTheme="minorEastAsia" w:hAnsi="Comic Sans MS" w:cs="Segoe UI Semibold"/>
          <w:b/>
          <w:color w:val="000000" w:themeColor="text1"/>
          <w:sz w:val="24"/>
          <w:szCs w:val="24"/>
          <w:lang w:eastAsia="fr-FR"/>
        </w:rPr>
      </w:pPr>
    </w:p>
    <w:p w14:paraId="14D205EC" w14:textId="7298DE07" w:rsidR="00420002" w:rsidRDefault="00420002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1B010738" wp14:editId="1C424EF5">
            <wp:extent cx="6336766" cy="4996945"/>
            <wp:effectExtent l="0" t="0" r="698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8785" cy="4998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9466" w14:textId="786BEF95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FD321EF" w14:textId="4AEBDF38" w:rsidR="00481230" w:rsidRDefault="00481230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FEBA7A8" wp14:editId="4E8B9FE3">
            <wp:extent cx="5991225" cy="139065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576F" w14:textId="742A3355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1200474E" w14:textId="4DE3CE0E" w:rsidR="00A449D9" w:rsidRDefault="00A449D9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0FB0ED8" wp14:editId="1AF874FE">
            <wp:extent cx="6543760" cy="351155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3428" cy="351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4D7FD" w14:textId="32BEC3C7" w:rsidR="003E46AB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B696BFA" w14:textId="3EBB8D5A" w:rsidR="003E46AB" w:rsidRPr="0050518D" w:rsidRDefault="003E46AB" w:rsidP="0050518D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C2A9D3F" wp14:editId="18F36509">
            <wp:extent cx="6213340" cy="537845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4034" cy="537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2814" w14:textId="7C31FE23" w:rsidR="00B86C7D" w:rsidRDefault="00E065D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2.Page</w:t>
      </w:r>
      <w:r w:rsid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00455">
        <w:rPr>
          <w:rFonts w:ascii="Segoe UI Black" w:hAnsi="Segoe UI Black" w:cs="Segoe UI Semibold"/>
          <w:color w:val="AFCA0B"/>
          <w:sz w:val="44"/>
          <w:szCs w:val="44"/>
        </w:rPr>
        <w:t>Admin_Menu.java</w:t>
      </w:r>
    </w:p>
    <w:p w14:paraId="24EF78A2" w14:textId="0A33FDFD" w:rsidR="00FC598B" w:rsidRDefault="00FC598B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B131A4D" wp14:editId="46E4AB41">
            <wp:extent cx="5657850" cy="37909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88CA" w14:textId="4DF64F4F" w:rsidR="00F14C47" w:rsidRDefault="00F14C47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7BC4A3B" wp14:editId="2D7882CA">
            <wp:extent cx="4676775" cy="415290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7764" w14:textId="195BDE70" w:rsidR="00804993" w:rsidRDefault="00804993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E8050C" wp14:editId="12169433">
            <wp:extent cx="5238750" cy="435292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1380A" w14:textId="7FCD8494" w:rsidR="007E7EE0" w:rsidRDefault="007E7EE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3C787DA" wp14:editId="2BB3617E">
            <wp:extent cx="7316470" cy="327914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42D10" w14:textId="0DDE33BC" w:rsidR="003E37E1" w:rsidRDefault="003E37E1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CD21AB7" wp14:editId="73578358">
            <wp:extent cx="6772275" cy="6143625"/>
            <wp:effectExtent l="0" t="0" r="9525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377B5" w14:textId="08C42E61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933E79F" w14:textId="32DD0C62" w:rsidR="00656B10" w:rsidRDefault="00656B10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DFAAB2A" wp14:editId="548533D6">
            <wp:extent cx="6743700" cy="62293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EE3" w14:textId="1C7DB8A7" w:rsidR="00FC2398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E219E82" w14:textId="0F6509C2" w:rsidR="00FC2398" w:rsidRPr="0027221C" w:rsidRDefault="00FC2398" w:rsidP="0027221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32340256" wp14:editId="104A7330">
            <wp:extent cx="7239000" cy="1981200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BD49" w14:textId="6C14C5FE" w:rsidR="006B6126" w:rsidRPr="00FD6E54" w:rsidRDefault="00550932" w:rsidP="00FD6E54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FD6E54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77240E" w:rsidRPr="00FD6E54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FD6E54">
        <w:rPr>
          <w:rFonts w:ascii="Segoe UI Black" w:hAnsi="Segoe UI Black" w:cs="Segoe UI Semibold"/>
          <w:color w:val="AFCA0B"/>
          <w:sz w:val="44"/>
          <w:szCs w:val="44"/>
        </w:rPr>
        <w:t>Admin_viesco.java</w:t>
      </w:r>
    </w:p>
    <w:p w14:paraId="22BDF2B5" w14:textId="3A373BE1" w:rsidR="00FD6E54" w:rsidRDefault="00FD6E5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9982EF8" wp14:editId="232CCE00">
            <wp:extent cx="4909437" cy="6591300"/>
            <wp:effectExtent l="0" t="0" r="5715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0140" cy="659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EE38" w14:textId="6CF74575" w:rsidR="001324B4" w:rsidRDefault="001324B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04C9D531" wp14:editId="4E047963">
            <wp:extent cx="5048250" cy="190500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809A" w14:textId="50CD9DF7" w:rsidR="00CF5CF8" w:rsidRDefault="00CF5CF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CAE30BB" wp14:editId="11901A94">
            <wp:extent cx="5257800" cy="45148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20031" w14:textId="69FA0E23" w:rsidR="00150DCE" w:rsidRDefault="00150DC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5CBC48E" wp14:editId="65405AD1">
            <wp:extent cx="6296025" cy="2105025"/>
            <wp:effectExtent l="0" t="0" r="9525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4243" w14:textId="1BDF3A13" w:rsidR="001302E6" w:rsidRDefault="001302E6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52D3A4" wp14:editId="7AA15FA5">
            <wp:extent cx="6579870" cy="676718"/>
            <wp:effectExtent l="0" t="0" r="0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03591" cy="67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AB90" w14:textId="134683E9" w:rsidR="00DC39CC" w:rsidRDefault="00DC39CC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3B3D5B5" wp14:editId="245026AC">
            <wp:extent cx="6489221" cy="1037982"/>
            <wp:effectExtent l="0" t="0" r="698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00003" cy="10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3DD1" w14:textId="494A771F" w:rsidR="00F47AB8" w:rsidRDefault="00F47AB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101CCF2" wp14:editId="54D9F9A1">
            <wp:extent cx="6514952" cy="1013260"/>
            <wp:effectExtent l="0" t="0" r="63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21911" cy="1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8ADBD" w14:textId="6BFE1CAB" w:rsidR="007223AF" w:rsidRDefault="007223A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6EFA1BD5" wp14:editId="014108FC">
            <wp:extent cx="6115050" cy="1050153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1150" cy="10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C941" w14:textId="50F2E660" w:rsidR="004160EF" w:rsidRDefault="004160EF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4CE03086" wp14:editId="4FB253BA">
            <wp:extent cx="6105525" cy="10096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CDD99" w14:textId="02EB0BE8" w:rsidR="00203389" w:rsidRDefault="00203389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19455032" wp14:editId="4C47BD49">
            <wp:extent cx="6421120" cy="936808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34913" cy="93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4811A" w14:textId="75348F2E" w:rsidR="00625664" w:rsidRDefault="00625664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C15E6B0" wp14:editId="3AF51FA6">
            <wp:extent cx="6256020" cy="2722960"/>
            <wp:effectExtent l="0" t="0" r="0" b="127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57470" cy="2723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D969" w14:textId="25379453" w:rsidR="00953207" w:rsidRDefault="00953207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3B1097C8" wp14:editId="42A09316">
            <wp:extent cx="6205220" cy="906387"/>
            <wp:effectExtent l="0" t="0" r="508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4289" cy="910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0C1E" w14:textId="14CBFF0F" w:rsidR="00BC681A" w:rsidRDefault="00BC681A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783DD05D" wp14:editId="3DEECD63">
            <wp:extent cx="5762249" cy="695960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2969" cy="69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8E94" w14:textId="1176A803" w:rsidR="007F7108" w:rsidRDefault="007F7108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lastRenderedPageBreak/>
        <w:drawing>
          <wp:inline distT="0" distB="0" distL="0" distR="0" wp14:anchorId="042AFAD0" wp14:editId="74B9A833">
            <wp:extent cx="5986533" cy="41846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91971" cy="418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3BC2" w14:textId="2CD80AA9" w:rsidR="00C21A6E" w:rsidRPr="00FD6E54" w:rsidRDefault="00C21A6E" w:rsidP="00FD6E54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  <w:lang w:eastAsia="fr-FR"/>
        </w:rPr>
        <w:drawing>
          <wp:inline distT="0" distB="0" distL="0" distR="0" wp14:anchorId="771DB23C" wp14:editId="494B9485">
            <wp:extent cx="4781550" cy="220980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534CCD4C" w:rsidR="00221082" w:rsidRPr="00D23758" w:rsidRDefault="00550932" w:rsidP="00D23758">
      <w:pPr>
        <w:pStyle w:val="Paragraphedeliste"/>
        <w:numPr>
          <w:ilvl w:val="0"/>
          <w:numId w:val="2"/>
        </w:numPr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D23758">
        <w:rPr>
          <w:rFonts w:ascii="Segoe UI Black" w:hAnsi="Segoe UI Black" w:cs="Segoe UI Semibold"/>
          <w:color w:val="AFCA0B"/>
          <w:sz w:val="44"/>
          <w:szCs w:val="44"/>
        </w:rPr>
        <w:t>Page</w:t>
      </w:r>
      <w:r w:rsidR="00525F09" w:rsidRPr="00D23758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 w:rsidRPr="00D23758">
        <w:rPr>
          <w:rFonts w:ascii="Segoe UI Black" w:hAnsi="Segoe UI Black" w:cs="Segoe UI Semibold"/>
          <w:color w:val="AFCA0B"/>
          <w:sz w:val="44"/>
          <w:szCs w:val="44"/>
        </w:rPr>
        <w:t>Connexion.java</w:t>
      </w:r>
    </w:p>
    <w:p w14:paraId="7CC95848" w14:textId="11956563" w:rsidR="00D23758" w:rsidRDefault="00D23758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717C9E" wp14:editId="16C4A908">
            <wp:extent cx="5880100" cy="4180384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88330" cy="418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F3366" w14:textId="522AA105" w:rsidR="002D2304" w:rsidRDefault="002D2304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A2DE79A" wp14:editId="3E1AC0CF">
            <wp:extent cx="5715000" cy="74580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1502" w14:textId="7305D200" w:rsidR="00BB6120" w:rsidRDefault="00BB6120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4A1923F" wp14:editId="2574679C">
            <wp:extent cx="5314950" cy="46386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31A0" w14:textId="741C7E40" w:rsidR="004F7F35" w:rsidRPr="00D23758" w:rsidRDefault="004F7F35" w:rsidP="00D23758">
      <w:pPr>
        <w:pStyle w:val="Paragraphedeliste"/>
        <w:ind w:left="1080"/>
        <w:rPr>
          <w:rFonts w:ascii="Segoe UI Black" w:hAnsi="Segoe UI Black" w:cs="Segoe UI Semibold"/>
          <w:color w:val="AFCA0B"/>
          <w:sz w:val="44"/>
          <w:szCs w:val="44"/>
        </w:rPr>
      </w:pPr>
    </w:p>
    <w:p w14:paraId="57952EAF" w14:textId="77777777" w:rsidR="002F6FB4" w:rsidRDefault="004F7F35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866E9DD" wp14:editId="5492514C">
            <wp:extent cx="7316470" cy="379476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C396" w14:textId="602FC51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B0136CD" wp14:editId="49691AA3">
            <wp:extent cx="7316470" cy="62103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EAF0" w14:textId="32B161FE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091E0B" wp14:editId="58A41CB9">
            <wp:extent cx="7316470" cy="423418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1647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4C89" w14:textId="77777777" w:rsidR="002F6FB4" w:rsidRDefault="002F6FB4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F9E994D" w14:textId="2AB706D8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Eleves.java</w:t>
      </w:r>
    </w:p>
    <w:p w14:paraId="626C0120" w14:textId="15B2392C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form.java</w:t>
      </w:r>
    </w:p>
    <w:p w14:paraId="647426E1" w14:textId="308BCF8E" w:rsidR="00F00455" w:rsidRDefault="006139B8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F0045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F0045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8955CC" w:rsidRPr="008955CC">
        <w:rPr>
          <w:rFonts w:ascii="Segoe UI Black" w:hAnsi="Segoe UI Black" w:cs="Segoe UI Semibold"/>
          <w:color w:val="AFCA0B"/>
          <w:sz w:val="44"/>
          <w:szCs w:val="44"/>
        </w:rPr>
        <w:t>Liste_Eleve.java</w:t>
      </w:r>
    </w:p>
    <w:p w14:paraId="494D4175" w14:textId="0F5EF724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8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Main.java</w:t>
      </w:r>
    </w:p>
    <w:p w14:paraId="33D4FF58" w14:textId="3376DB9B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9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Modifier_eleve.java</w:t>
      </w:r>
    </w:p>
    <w:p w14:paraId="0D54A4A5" w14:textId="221B1BD3" w:rsidR="007E6616" w:rsidRDefault="0027221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10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E661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E661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E6616" w:rsidRPr="007E6616">
        <w:rPr>
          <w:rFonts w:ascii="Segoe UI Black" w:hAnsi="Segoe UI Black" w:cs="Segoe UI Semibold"/>
          <w:color w:val="AFCA0B"/>
          <w:sz w:val="44"/>
          <w:szCs w:val="44"/>
        </w:rPr>
        <w:t>Modifier_prof.java</w:t>
      </w:r>
    </w:p>
    <w:p w14:paraId="36123F92" w14:textId="3E570F67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11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0335CC" w:rsidRPr="000335CC">
        <w:rPr>
          <w:rFonts w:ascii="Segoe UI Black" w:hAnsi="Segoe UI Black" w:cs="Segoe UI Semibold"/>
          <w:color w:val="AFCA0B"/>
          <w:sz w:val="44"/>
          <w:szCs w:val="44"/>
        </w:rPr>
        <w:t>motif.java</w:t>
      </w:r>
    </w:p>
    <w:p w14:paraId="751D8333" w14:textId="22B62F2D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12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Planning_prof.java</w:t>
      </w:r>
    </w:p>
    <w:p w14:paraId="083F4074" w14:textId="782BED6F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13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SelectTable.java</w:t>
      </w:r>
    </w:p>
    <w:p w14:paraId="7D985E9B" w14:textId="309E3BA8" w:rsidR="000335CC" w:rsidRDefault="0027221C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14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0335CC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0335CC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6D6545" w:rsidRPr="006D6545">
        <w:rPr>
          <w:rFonts w:ascii="Segoe UI Black" w:hAnsi="Segoe UI Black" w:cs="Segoe UI Semibold"/>
          <w:color w:val="AFCA0B"/>
          <w:sz w:val="44"/>
          <w:szCs w:val="44"/>
        </w:rPr>
        <w:t>test.java</w:t>
      </w:r>
    </w:p>
    <w:p w14:paraId="1DDEA034" w14:textId="1E075F53" w:rsidR="006D6545" w:rsidRDefault="0027221C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15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6D6545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6D6545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A27B82" w:rsidRPr="00A27B82">
        <w:rPr>
          <w:rFonts w:ascii="Segoe UI Black" w:hAnsi="Segoe UI Black" w:cs="Segoe UI Semibold"/>
          <w:color w:val="AFCA0B"/>
          <w:sz w:val="44"/>
          <w:szCs w:val="44"/>
        </w:rPr>
        <w:t>Testdb.java</w:t>
      </w:r>
    </w:p>
    <w:p w14:paraId="1567F486" w14:textId="5A3064E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16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Controller_connexion.java</w:t>
      </w:r>
    </w:p>
    <w:p w14:paraId="501C7871" w14:textId="2CCD7DC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17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Controller_eleve.java</w:t>
      </w:r>
    </w:p>
    <w:p w14:paraId="6F4576FE" w14:textId="64FD4385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lastRenderedPageBreak/>
        <w:t>18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707F56" w:rsidRPr="00707F56">
        <w:rPr>
          <w:rFonts w:ascii="Segoe UI Black" w:hAnsi="Segoe UI Black" w:cs="Segoe UI Semibold"/>
          <w:color w:val="AFCA0B"/>
          <w:sz w:val="44"/>
          <w:szCs w:val="44"/>
        </w:rPr>
        <w:t>Global.java</w:t>
      </w:r>
    </w:p>
    <w:p w14:paraId="56F2D659" w14:textId="5C45AF3F" w:rsidR="00707F56" w:rsidRDefault="0049486E" w:rsidP="00707F5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19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>.</w:t>
      </w:r>
      <w:r w:rsidR="00707F56" w:rsidRPr="00550932">
        <w:rPr>
          <w:rFonts w:ascii="Segoe UI Black" w:hAnsi="Segoe UI Black" w:cs="Segoe UI Semibold"/>
          <w:color w:val="AFCA0B"/>
          <w:sz w:val="44"/>
          <w:szCs w:val="44"/>
        </w:rPr>
        <w:t xml:space="preserve"> </w:t>
      </w:r>
      <w:r w:rsidR="00707F56">
        <w:rPr>
          <w:rFonts w:ascii="Segoe UI Black" w:hAnsi="Segoe UI Black" w:cs="Segoe UI Semibold"/>
          <w:color w:val="AFCA0B"/>
          <w:sz w:val="44"/>
          <w:szCs w:val="44"/>
        </w:rPr>
        <w:t xml:space="preserve">Page </w:t>
      </w:r>
      <w:r w:rsidR="003F760E" w:rsidRPr="003F760E">
        <w:rPr>
          <w:rFonts w:ascii="Segoe UI Black" w:hAnsi="Segoe UI Black" w:cs="Segoe UI Semibold"/>
          <w:color w:val="AFCA0B"/>
          <w:sz w:val="44"/>
          <w:szCs w:val="44"/>
        </w:rPr>
        <w:t>lycee_java.sql</w:t>
      </w:r>
    </w:p>
    <w:p w14:paraId="1BE0AD60" w14:textId="77777777" w:rsidR="00707F56" w:rsidRDefault="00707F56" w:rsidP="006D654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30E35FCA" w14:textId="77777777" w:rsidR="006D6545" w:rsidRDefault="006D6545" w:rsidP="000335C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B66373" w14:textId="77777777" w:rsidR="000335CC" w:rsidRDefault="000335CC" w:rsidP="007E6616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A63507" w14:textId="77777777" w:rsidR="007E6616" w:rsidRDefault="007E6616" w:rsidP="00F00455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E5161D8" w14:textId="77777777" w:rsidR="00F00455" w:rsidRPr="004B6B37" w:rsidRDefault="00F00455" w:rsidP="004B6B3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F00455" w:rsidRPr="004B6B37" w:rsidSect="00DE471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CC8BE7" w14:textId="77777777" w:rsidR="002725C0" w:rsidRDefault="002725C0" w:rsidP="00307692">
      <w:r>
        <w:separator/>
      </w:r>
    </w:p>
  </w:endnote>
  <w:endnote w:type="continuationSeparator" w:id="0">
    <w:p w14:paraId="31962F5B" w14:textId="77777777" w:rsidR="002725C0" w:rsidRDefault="002725C0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028EAF" w14:textId="77777777" w:rsidR="002725C0" w:rsidRDefault="002725C0" w:rsidP="00307692">
      <w:r>
        <w:separator/>
      </w:r>
    </w:p>
  </w:footnote>
  <w:footnote w:type="continuationSeparator" w:id="0">
    <w:p w14:paraId="3325C02B" w14:textId="77777777" w:rsidR="002725C0" w:rsidRDefault="002725C0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A6D2F"/>
    <w:multiLevelType w:val="hybridMultilevel"/>
    <w:tmpl w:val="0F50EFB8"/>
    <w:lvl w:ilvl="0" w:tplc="A61E804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05D0"/>
    <w:rsid w:val="000053BF"/>
    <w:rsid w:val="00005642"/>
    <w:rsid w:val="00006744"/>
    <w:rsid w:val="00015944"/>
    <w:rsid w:val="00031479"/>
    <w:rsid w:val="00032040"/>
    <w:rsid w:val="000326C5"/>
    <w:rsid w:val="000335B8"/>
    <w:rsid w:val="000335CC"/>
    <w:rsid w:val="00043185"/>
    <w:rsid w:val="00043D88"/>
    <w:rsid w:val="0005141A"/>
    <w:rsid w:val="00061B30"/>
    <w:rsid w:val="000624EB"/>
    <w:rsid w:val="00070B97"/>
    <w:rsid w:val="00083809"/>
    <w:rsid w:val="00086100"/>
    <w:rsid w:val="000861DC"/>
    <w:rsid w:val="00094E95"/>
    <w:rsid w:val="0009660F"/>
    <w:rsid w:val="0009788E"/>
    <w:rsid w:val="000A334F"/>
    <w:rsid w:val="000A3CEB"/>
    <w:rsid w:val="000A6D6C"/>
    <w:rsid w:val="000B038C"/>
    <w:rsid w:val="000B3078"/>
    <w:rsid w:val="000C0700"/>
    <w:rsid w:val="000C7663"/>
    <w:rsid w:val="000D3509"/>
    <w:rsid w:val="000E0EB4"/>
    <w:rsid w:val="000E30F8"/>
    <w:rsid w:val="000E3268"/>
    <w:rsid w:val="000E549B"/>
    <w:rsid w:val="001013C3"/>
    <w:rsid w:val="00101A48"/>
    <w:rsid w:val="00102B5E"/>
    <w:rsid w:val="001302E6"/>
    <w:rsid w:val="001324B4"/>
    <w:rsid w:val="00134993"/>
    <w:rsid w:val="00140EAE"/>
    <w:rsid w:val="00146358"/>
    <w:rsid w:val="001467F9"/>
    <w:rsid w:val="00150DCE"/>
    <w:rsid w:val="00152C29"/>
    <w:rsid w:val="00154E75"/>
    <w:rsid w:val="00154F18"/>
    <w:rsid w:val="00166279"/>
    <w:rsid w:val="001730CA"/>
    <w:rsid w:val="00174AD2"/>
    <w:rsid w:val="001762A7"/>
    <w:rsid w:val="0018161F"/>
    <w:rsid w:val="0019077B"/>
    <w:rsid w:val="00191743"/>
    <w:rsid w:val="001921B8"/>
    <w:rsid w:val="001A02BE"/>
    <w:rsid w:val="001B1DE6"/>
    <w:rsid w:val="001C5953"/>
    <w:rsid w:val="001C6DA1"/>
    <w:rsid w:val="001D1AB5"/>
    <w:rsid w:val="001D7187"/>
    <w:rsid w:val="001E3E2A"/>
    <w:rsid w:val="001F01E4"/>
    <w:rsid w:val="001F1B01"/>
    <w:rsid w:val="001F31DC"/>
    <w:rsid w:val="00202362"/>
    <w:rsid w:val="00203389"/>
    <w:rsid w:val="0020487E"/>
    <w:rsid w:val="00205BF8"/>
    <w:rsid w:val="00216F10"/>
    <w:rsid w:val="00221082"/>
    <w:rsid w:val="002303E5"/>
    <w:rsid w:val="00232414"/>
    <w:rsid w:val="00237165"/>
    <w:rsid w:val="00240603"/>
    <w:rsid w:val="00240EC7"/>
    <w:rsid w:val="00244B6A"/>
    <w:rsid w:val="00253087"/>
    <w:rsid w:val="002534DD"/>
    <w:rsid w:val="00255027"/>
    <w:rsid w:val="00255463"/>
    <w:rsid w:val="002618F1"/>
    <w:rsid w:val="00266DBD"/>
    <w:rsid w:val="0026733C"/>
    <w:rsid w:val="00267D84"/>
    <w:rsid w:val="0027221C"/>
    <w:rsid w:val="002725C0"/>
    <w:rsid w:val="00284F1E"/>
    <w:rsid w:val="0029504A"/>
    <w:rsid w:val="002A724D"/>
    <w:rsid w:val="002B1D7F"/>
    <w:rsid w:val="002B7320"/>
    <w:rsid w:val="002C33F1"/>
    <w:rsid w:val="002C4E63"/>
    <w:rsid w:val="002D190A"/>
    <w:rsid w:val="002D2304"/>
    <w:rsid w:val="002D32C1"/>
    <w:rsid w:val="002D68FC"/>
    <w:rsid w:val="002E2CA2"/>
    <w:rsid w:val="002E53FD"/>
    <w:rsid w:val="002F34E9"/>
    <w:rsid w:val="002F436F"/>
    <w:rsid w:val="002F6FB4"/>
    <w:rsid w:val="003037E6"/>
    <w:rsid w:val="00307533"/>
    <w:rsid w:val="00307692"/>
    <w:rsid w:val="0031645C"/>
    <w:rsid w:val="00317E62"/>
    <w:rsid w:val="00321A41"/>
    <w:rsid w:val="00325137"/>
    <w:rsid w:val="00325F18"/>
    <w:rsid w:val="00327748"/>
    <w:rsid w:val="00327FAA"/>
    <w:rsid w:val="003313D3"/>
    <w:rsid w:val="00332B01"/>
    <w:rsid w:val="00335B75"/>
    <w:rsid w:val="00336D61"/>
    <w:rsid w:val="003421C8"/>
    <w:rsid w:val="00342AA7"/>
    <w:rsid w:val="00345D4E"/>
    <w:rsid w:val="0035101B"/>
    <w:rsid w:val="0035514B"/>
    <w:rsid w:val="00363E16"/>
    <w:rsid w:val="00364ADF"/>
    <w:rsid w:val="00367496"/>
    <w:rsid w:val="003842A7"/>
    <w:rsid w:val="003874D9"/>
    <w:rsid w:val="00395644"/>
    <w:rsid w:val="003A2139"/>
    <w:rsid w:val="003A2D3C"/>
    <w:rsid w:val="003A423A"/>
    <w:rsid w:val="003A5184"/>
    <w:rsid w:val="003A60A6"/>
    <w:rsid w:val="003B4E36"/>
    <w:rsid w:val="003B5121"/>
    <w:rsid w:val="003C49EF"/>
    <w:rsid w:val="003E37E1"/>
    <w:rsid w:val="003E46AB"/>
    <w:rsid w:val="003F08F8"/>
    <w:rsid w:val="003F760E"/>
    <w:rsid w:val="00402519"/>
    <w:rsid w:val="00403BAC"/>
    <w:rsid w:val="00412B4A"/>
    <w:rsid w:val="004160EF"/>
    <w:rsid w:val="004166BC"/>
    <w:rsid w:val="004167A0"/>
    <w:rsid w:val="00420002"/>
    <w:rsid w:val="00422D8A"/>
    <w:rsid w:val="0043190E"/>
    <w:rsid w:val="0043296D"/>
    <w:rsid w:val="00434814"/>
    <w:rsid w:val="0044008D"/>
    <w:rsid w:val="0045136F"/>
    <w:rsid w:val="0045532B"/>
    <w:rsid w:val="004556E1"/>
    <w:rsid w:val="00461465"/>
    <w:rsid w:val="00470EC7"/>
    <w:rsid w:val="00472FC1"/>
    <w:rsid w:val="004759E7"/>
    <w:rsid w:val="00481230"/>
    <w:rsid w:val="00485F5F"/>
    <w:rsid w:val="0048740C"/>
    <w:rsid w:val="0049486E"/>
    <w:rsid w:val="004969E8"/>
    <w:rsid w:val="004A7A44"/>
    <w:rsid w:val="004B0B7C"/>
    <w:rsid w:val="004B6B37"/>
    <w:rsid w:val="004C14ED"/>
    <w:rsid w:val="004E1E72"/>
    <w:rsid w:val="004F7F35"/>
    <w:rsid w:val="0050518D"/>
    <w:rsid w:val="0051572E"/>
    <w:rsid w:val="00517045"/>
    <w:rsid w:val="00522070"/>
    <w:rsid w:val="00525F09"/>
    <w:rsid w:val="00533C8D"/>
    <w:rsid w:val="00550932"/>
    <w:rsid w:val="00552A23"/>
    <w:rsid w:val="00552F3A"/>
    <w:rsid w:val="00557882"/>
    <w:rsid w:val="0056623A"/>
    <w:rsid w:val="0056758C"/>
    <w:rsid w:val="0058332A"/>
    <w:rsid w:val="005863A6"/>
    <w:rsid w:val="00590FC2"/>
    <w:rsid w:val="00595293"/>
    <w:rsid w:val="005A66C2"/>
    <w:rsid w:val="005B4F80"/>
    <w:rsid w:val="005C1501"/>
    <w:rsid w:val="005C15D6"/>
    <w:rsid w:val="005C4182"/>
    <w:rsid w:val="005D1DEB"/>
    <w:rsid w:val="005D3226"/>
    <w:rsid w:val="005E6974"/>
    <w:rsid w:val="005F5261"/>
    <w:rsid w:val="006001B1"/>
    <w:rsid w:val="006008A4"/>
    <w:rsid w:val="00603476"/>
    <w:rsid w:val="006073E2"/>
    <w:rsid w:val="006077E6"/>
    <w:rsid w:val="00612DCA"/>
    <w:rsid w:val="006139B8"/>
    <w:rsid w:val="00617A53"/>
    <w:rsid w:val="00621351"/>
    <w:rsid w:val="00621680"/>
    <w:rsid w:val="00625664"/>
    <w:rsid w:val="00626CBA"/>
    <w:rsid w:val="00627E9A"/>
    <w:rsid w:val="00643E53"/>
    <w:rsid w:val="0065536C"/>
    <w:rsid w:val="00655DBB"/>
    <w:rsid w:val="00656B10"/>
    <w:rsid w:val="006576ED"/>
    <w:rsid w:val="00667CB6"/>
    <w:rsid w:val="0067664A"/>
    <w:rsid w:val="00690AD5"/>
    <w:rsid w:val="006A245E"/>
    <w:rsid w:val="006A7410"/>
    <w:rsid w:val="006B0A7E"/>
    <w:rsid w:val="006B445E"/>
    <w:rsid w:val="006B4C69"/>
    <w:rsid w:val="006B6126"/>
    <w:rsid w:val="006C3934"/>
    <w:rsid w:val="006D3C7E"/>
    <w:rsid w:val="006D6545"/>
    <w:rsid w:val="006D7D1A"/>
    <w:rsid w:val="006D7D22"/>
    <w:rsid w:val="006F7499"/>
    <w:rsid w:val="0070086B"/>
    <w:rsid w:val="00705B49"/>
    <w:rsid w:val="00707F56"/>
    <w:rsid w:val="0071004B"/>
    <w:rsid w:val="007113F3"/>
    <w:rsid w:val="007126E9"/>
    <w:rsid w:val="00712D58"/>
    <w:rsid w:val="00715256"/>
    <w:rsid w:val="0072114E"/>
    <w:rsid w:val="007223AF"/>
    <w:rsid w:val="00726528"/>
    <w:rsid w:val="00751624"/>
    <w:rsid w:val="00754488"/>
    <w:rsid w:val="00763DC5"/>
    <w:rsid w:val="0077240E"/>
    <w:rsid w:val="007846EF"/>
    <w:rsid w:val="00784F87"/>
    <w:rsid w:val="00791867"/>
    <w:rsid w:val="00791C88"/>
    <w:rsid w:val="007975A2"/>
    <w:rsid w:val="007A137E"/>
    <w:rsid w:val="007A54D4"/>
    <w:rsid w:val="007B5AD8"/>
    <w:rsid w:val="007C08C4"/>
    <w:rsid w:val="007D0642"/>
    <w:rsid w:val="007D4249"/>
    <w:rsid w:val="007E17F3"/>
    <w:rsid w:val="007E6616"/>
    <w:rsid w:val="007E7EE0"/>
    <w:rsid w:val="007F5FB0"/>
    <w:rsid w:val="007F7108"/>
    <w:rsid w:val="00804993"/>
    <w:rsid w:val="0080717D"/>
    <w:rsid w:val="00807A29"/>
    <w:rsid w:val="00811E88"/>
    <w:rsid w:val="008201F8"/>
    <w:rsid w:val="0082331B"/>
    <w:rsid w:val="00826B15"/>
    <w:rsid w:val="00831409"/>
    <w:rsid w:val="0083238D"/>
    <w:rsid w:val="00842AC7"/>
    <w:rsid w:val="00851B18"/>
    <w:rsid w:val="0086470E"/>
    <w:rsid w:val="0087101A"/>
    <w:rsid w:val="008729D4"/>
    <w:rsid w:val="008766B9"/>
    <w:rsid w:val="0088194F"/>
    <w:rsid w:val="00881A2C"/>
    <w:rsid w:val="00887657"/>
    <w:rsid w:val="008955CC"/>
    <w:rsid w:val="008B1999"/>
    <w:rsid w:val="008B29FC"/>
    <w:rsid w:val="008B4F54"/>
    <w:rsid w:val="008C109D"/>
    <w:rsid w:val="008C564E"/>
    <w:rsid w:val="008C6791"/>
    <w:rsid w:val="008C6F2B"/>
    <w:rsid w:val="008E590A"/>
    <w:rsid w:val="008F7FFB"/>
    <w:rsid w:val="00901EB1"/>
    <w:rsid w:val="009052E7"/>
    <w:rsid w:val="00905874"/>
    <w:rsid w:val="00906473"/>
    <w:rsid w:val="00907377"/>
    <w:rsid w:val="00915E0A"/>
    <w:rsid w:val="00923860"/>
    <w:rsid w:val="009365EA"/>
    <w:rsid w:val="0093663C"/>
    <w:rsid w:val="0094007C"/>
    <w:rsid w:val="00941A7C"/>
    <w:rsid w:val="00945B61"/>
    <w:rsid w:val="00953207"/>
    <w:rsid w:val="009564B9"/>
    <w:rsid w:val="00980171"/>
    <w:rsid w:val="00985718"/>
    <w:rsid w:val="009867F0"/>
    <w:rsid w:val="00986DC8"/>
    <w:rsid w:val="00994107"/>
    <w:rsid w:val="00994907"/>
    <w:rsid w:val="009A195E"/>
    <w:rsid w:val="009A5B61"/>
    <w:rsid w:val="009A5DD3"/>
    <w:rsid w:val="009D1C3C"/>
    <w:rsid w:val="009E1DB2"/>
    <w:rsid w:val="009E1EE8"/>
    <w:rsid w:val="00A10CA5"/>
    <w:rsid w:val="00A1763B"/>
    <w:rsid w:val="00A2037F"/>
    <w:rsid w:val="00A20BDC"/>
    <w:rsid w:val="00A25E18"/>
    <w:rsid w:val="00A27B82"/>
    <w:rsid w:val="00A449D9"/>
    <w:rsid w:val="00A50D1B"/>
    <w:rsid w:val="00A51F62"/>
    <w:rsid w:val="00A55297"/>
    <w:rsid w:val="00A6184D"/>
    <w:rsid w:val="00A62252"/>
    <w:rsid w:val="00A646C3"/>
    <w:rsid w:val="00A711A9"/>
    <w:rsid w:val="00A74D64"/>
    <w:rsid w:val="00A91714"/>
    <w:rsid w:val="00A923F0"/>
    <w:rsid w:val="00A94D82"/>
    <w:rsid w:val="00AA04D5"/>
    <w:rsid w:val="00AA0F90"/>
    <w:rsid w:val="00AB28C3"/>
    <w:rsid w:val="00AB7D40"/>
    <w:rsid w:val="00AC0341"/>
    <w:rsid w:val="00AC32BB"/>
    <w:rsid w:val="00AD77E9"/>
    <w:rsid w:val="00AE00B7"/>
    <w:rsid w:val="00AE0584"/>
    <w:rsid w:val="00AE3A58"/>
    <w:rsid w:val="00AF3316"/>
    <w:rsid w:val="00AF7742"/>
    <w:rsid w:val="00B05003"/>
    <w:rsid w:val="00B10D1C"/>
    <w:rsid w:val="00B118A9"/>
    <w:rsid w:val="00B17D09"/>
    <w:rsid w:val="00B30229"/>
    <w:rsid w:val="00B3766B"/>
    <w:rsid w:val="00B4586C"/>
    <w:rsid w:val="00B51E01"/>
    <w:rsid w:val="00B57DF6"/>
    <w:rsid w:val="00B72F27"/>
    <w:rsid w:val="00B752B0"/>
    <w:rsid w:val="00B77E52"/>
    <w:rsid w:val="00B84459"/>
    <w:rsid w:val="00B86C7D"/>
    <w:rsid w:val="00B874D8"/>
    <w:rsid w:val="00B939ED"/>
    <w:rsid w:val="00B94F6F"/>
    <w:rsid w:val="00B95C66"/>
    <w:rsid w:val="00BA33E4"/>
    <w:rsid w:val="00BB21D2"/>
    <w:rsid w:val="00BB6120"/>
    <w:rsid w:val="00BB63B2"/>
    <w:rsid w:val="00BC0CEC"/>
    <w:rsid w:val="00BC50D3"/>
    <w:rsid w:val="00BC681A"/>
    <w:rsid w:val="00BC768D"/>
    <w:rsid w:val="00BD4C13"/>
    <w:rsid w:val="00BD62BE"/>
    <w:rsid w:val="00BD6711"/>
    <w:rsid w:val="00BD7F04"/>
    <w:rsid w:val="00BE50E2"/>
    <w:rsid w:val="00BE6A32"/>
    <w:rsid w:val="00BE741D"/>
    <w:rsid w:val="00BF0E26"/>
    <w:rsid w:val="00BF3933"/>
    <w:rsid w:val="00BF6C9A"/>
    <w:rsid w:val="00C11A6E"/>
    <w:rsid w:val="00C16617"/>
    <w:rsid w:val="00C16E5D"/>
    <w:rsid w:val="00C21846"/>
    <w:rsid w:val="00C21A6E"/>
    <w:rsid w:val="00C44A63"/>
    <w:rsid w:val="00C57FC3"/>
    <w:rsid w:val="00C667C3"/>
    <w:rsid w:val="00C66DB7"/>
    <w:rsid w:val="00C82675"/>
    <w:rsid w:val="00C868D6"/>
    <w:rsid w:val="00C9064C"/>
    <w:rsid w:val="00C941FD"/>
    <w:rsid w:val="00CA04A4"/>
    <w:rsid w:val="00CB2A42"/>
    <w:rsid w:val="00CB2B90"/>
    <w:rsid w:val="00CB48C3"/>
    <w:rsid w:val="00CB58D9"/>
    <w:rsid w:val="00CC1AD5"/>
    <w:rsid w:val="00CC4B39"/>
    <w:rsid w:val="00CD1351"/>
    <w:rsid w:val="00CD4595"/>
    <w:rsid w:val="00CD5714"/>
    <w:rsid w:val="00CF5CF8"/>
    <w:rsid w:val="00D04C8B"/>
    <w:rsid w:val="00D06C31"/>
    <w:rsid w:val="00D1715A"/>
    <w:rsid w:val="00D23752"/>
    <w:rsid w:val="00D23758"/>
    <w:rsid w:val="00D26DF0"/>
    <w:rsid w:val="00D26EBD"/>
    <w:rsid w:val="00D2786D"/>
    <w:rsid w:val="00D30553"/>
    <w:rsid w:val="00D4453A"/>
    <w:rsid w:val="00D45712"/>
    <w:rsid w:val="00D466CB"/>
    <w:rsid w:val="00D565BB"/>
    <w:rsid w:val="00D66733"/>
    <w:rsid w:val="00D70483"/>
    <w:rsid w:val="00D729A7"/>
    <w:rsid w:val="00D86F3D"/>
    <w:rsid w:val="00D90008"/>
    <w:rsid w:val="00D9711E"/>
    <w:rsid w:val="00D97D16"/>
    <w:rsid w:val="00DA2645"/>
    <w:rsid w:val="00DA622E"/>
    <w:rsid w:val="00DB2DAF"/>
    <w:rsid w:val="00DB5DB8"/>
    <w:rsid w:val="00DC39CC"/>
    <w:rsid w:val="00DE0BE0"/>
    <w:rsid w:val="00DE4713"/>
    <w:rsid w:val="00DE4D60"/>
    <w:rsid w:val="00DF5196"/>
    <w:rsid w:val="00E04928"/>
    <w:rsid w:val="00E065DB"/>
    <w:rsid w:val="00E150B7"/>
    <w:rsid w:val="00E24C10"/>
    <w:rsid w:val="00E3160D"/>
    <w:rsid w:val="00E421D9"/>
    <w:rsid w:val="00E44B2A"/>
    <w:rsid w:val="00E52FAA"/>
    <w:rsid w:val="00E5312C"/>
    <w:rsid w:val="00E5405E"/>
    <w:rsid w:val="00E54BAF"/>
    <w:rsid w:val="00E57DA6"/>
    <w:rsid w:val="00E620A2"/>
    <w:rsid w:val="00E77869"/>
    <w:rsid w:val="00E826EB"/>
    <w:rsid w:val="00E826EC"/>
    <w:rsid w:val="00E8675A"/>
    <w:rsid w:val="00E91187"/>
    <w:rsid w:val="00E9180B"/>
    <w:rsid w:val="00E92873"/>
    <w:rsid w:val="00EA6776"/>
    <w:rsid w:val="00EA70EF"/>
    <w:rsid w:val="00EB3E4A"/>
    <w:rsid w:val="00EB6D4E"/>
    <w:rsid w:val="00EC302A"/>
    <w:rsid w:val="00ED1991"/>
    <w:rsid w:val="00EE15BB"/>
    <w:rsid w:val="00EE7B79"/>
    <w:rsid w:val="00EF0A24"/>
    <w:rsid w:val="00EF4A9B"/>
    <w:rsid w:val="00EF518F"/>
    <w:rsid w:val="00EF6E0B"/>
    <w:rsid w:val="00EF7515"/>
    <w:rsid w:val="00F00455"/>
    <w:rsid w:val="00F0227F"/>
    <w:rsid w:val="00F14C47"/>
    <w:rsid w:val="00F224D3"/>
    <w:rsid w:val="00F30E0C"/>
    <w:rsid w:val="00F40A20"/>
    <w:rsid w:val="00F43042"/>
    <w:rsid w:val="00F432FE"/>
    <w:rsid w:val="00F47AB8"/>
    <w:rsid w:val="00F555CF"/>
    <w:rsid w:val="00F62BCF"/>
    <w:rsid w:val="00F7590A"/>
    <w:rsid w:val="00F8101C"/>
    <w:rsid w:val="00F83D75"/>
    <w:rsid w:val="00F87EA8"/>
    <w:rsid w:val="00FA4752"/>
    <w:rsid w:val="00FA4A96"/>
    <w:rsid w:val="00FA6B5D"/>
    <w:rsid w:val="00FB085B"/>
    <w:rsid w:val="00FC2398"/>
    <w:rsid w:val="00FC5003"/>
    <w:rsid w:val="00FC598B"/>
    <w:rsid w:val="00FD4553"/>
    <w:rsid w:val="00FD6E54"/>
    <w:rsid w:val="00FE211D"/>
    <w:rsid w:val="00FF13ED"/>
    <w:rsid w:val="00FF3192"/>
    <w:rsid w:val="00FF3206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1.xml"/><Relationship Id="rId8" Type="http://schemas.openxmlformats.org/officeDocument/2006/relationships/footnotes" Target="footnotes.xml"/><Relationship Id="rId51" Type="http://schemas.openxmlformats.org/officeDocument/2006/relationships/footer" Target="footer3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rapport.dotx</Template>
  <TotalTime>0</TotalTime>
  <Pages>22</Pages>
  <Words>311</Words>
  <Characters>1714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2021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2021-03-21T13:14:00Z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