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653ABA65" w:rsidR="00643E53" w:rsidRDefault="00643E53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Nous importins les librairies de java nécésaires au code. En l’occurrence les librairies qui permettent de faire la jonction avec la base de données.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658AD" w14:textId="77777777" w:rsidR="004A10E6" w:rsidRDefault="004A10E6" w:rsidP="00307692">
      <w:r>
        <w:separator/>
      </w:r>
    </w:p>
  </w:endnote>
  <w:endnote w:type="continuationSeparator" w:id="0">
    <w:p w14:paraId="2055CDDB" w14:textId="77777777" w:rsidR="004A10E6" w:rsidRDefault="004A10E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0986A" w14:textId="77777777" w:rsidR="004A10E6" w:rsidRDefault="004A10E6" w:rsidP="00307692">
      <w:r>
        <w:separator/>
      </w:r>
    </w:p>
  </w:footnote>
  <w:footnote w:type="continuationSeparator" w:id="0">
    <w:p w14:paraId="664FEB0A" w14:textId="77777777" w:rsidR="004A10E6" w:rsidRDefault="004A10E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10E6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