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  <w:bookmarkStart w:id="0" w:name="_GoBack"/>
      <w:bookmarkEnd w:id="0"/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E63793" w14:textId="77777777" w:rsidR="00233637" w:rsidRDefault="00233637" w:rsidP="00307692">
      <w:r>
        <w:separator/>
      </w:r>
    </w:p>
  </w:endnote>
  <w:endnote w:type="continuationSeparator" w:id="0">
    <w:p w14:paraId="77A454CF" w14:textId="77777777" w:rsidR="00233637" w:rsidRDefault="0023363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0F27BD" w14:textId="77777777" w:rsidR="00233637" w:rsidRDefault="00233637" w:rsidP="00307692">
      <w:r>
        <w:separator/>
      </w:r>
    </w:p>
  </w:footnote>
  <w:footnote w:type="continuationSeparator" w:id="0">
    <w:p w14:paraId="72ADD2FB" w14:textId="77777777" w:rsidR="00233637" w:rsidRDefault="0023363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3637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946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