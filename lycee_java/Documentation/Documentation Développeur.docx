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7DC4280D" w:rsidR="00A20BDC" w:rsidRPr="00266DBD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accéssible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3046A" w14:textId="77777777" w:rsidR="005543DF" w:rsidRDefault="005543DF" w:rsidP="00307692">
      <w:r>
        <w:separator/>
      </w:r>
    </w:p>
  </w:endnote>
  <w:endnote w:type="continuationSeparator" w:id="0">
    <w:p w14:paraId="6D1C74C5" w14:textId="77777777" w:rsidR="005543DF" w:rsidRDefault="005543D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0F0B55" w14:textId="77777777" w:rsidR="005543DF" w:rsidRDefault="005543DF" w:rsidP="00307692">
      <w:r>
        <w:separator/>
      </w:r>
    </w:p>
  </w:footnote>
  <w:footnote w:type="continuationSeparator" w:id="0">
    <w:p w14:paraId="253D2F5D" w14:textId="77777777" w:rsidR="005543DF" w:rsidRDefault="005543D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43DF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2021-03-21T13:02:00Z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