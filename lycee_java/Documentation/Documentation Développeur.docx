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50E4E266" w:rsidR="00345895" w:rsidRPr="00F17602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6F87EF" w14:textId="77777777" w:rsidR="00A64C28" w:rsidRDefault="00A64C28" w:rsidP="00307692">
      <w:r>
        <w:separator/>
      </w:r>
    </w:p>
  </w:endnote>
  <w:endnote w:type="continuationSeparator" w:id="0">
    <w:p w14:paraId="22D0C903" w14:textId="77777777" w:rsidR="00A64C28" w:rsidRDefault="00A64C2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3E78F7" w14:textId="77777777" w:rsidR="00A64C28" w:rsidRDefault="00A64C28" w:rsidP="00307692">
      <w:r>
        <w:separator/>
      </w:r>
    </w:p>
  </w:footnote>
  <w:footnote w:type="continuationSeparator" w:id="0">
    <w:p w14:paraId="776414AB" w14:textId="77777777" w:rsidR="00A64C28" w:rsidRDefault="00A64C2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4C28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3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25</Pages>
  <Words>1248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