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30130488" w:rsidR="00BB6120" w:rsidRPr="00D23758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1C4C43" w14:textId="77777777" w:rsidR="00A24161" w:rsidRDefault="00A24161" w:rsidP="00307692">
      <w:r>
        <w:separator/>
      </w:r>
    </w:p>
  </w:endnote>
  <w:endnote w:type="continuationSeparator" w:id="0">
    <w:p w14:paraId="46A80EE6" w14:textId="77777777" w:rsidR="00A24161" w:rsidRDefault="00A2416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27699" w14:textId="77777777" w:rsidR="00A24161" w:rsidRDefault="00A24161" w:rsidP="00307692">
      <w:r>
        <w:separator/>
      </w:r>
    </w:p>
  </w:footnote>
  <w:footnote w:type="continuationSeparator" w:id="0">
    <w:p w14:paraId="5CBCE58C" w14:textId="77777777" w:rsidR="00A24161" w:rsidRDefault="00A2416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4161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19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