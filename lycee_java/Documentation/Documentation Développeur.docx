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 xml:space="preserve">. Page </w:t>
      </w:r>
      <w:proofErr w:type="spellStart"/>
      <w:r w:rsidR="00CB2B90" w:rsidRPr="00FA6B5D">
        <w:rPr>
          <w:b/>
          <w:bCs/>
          <w:color w:val="0070C0"/>
          <w:sz w:val="32"/>
        </w:rPr>
        <w:t>lycee_java.sql</w:t>
      </w:r>
      <w:proofErr w:type="spellEnd"/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</w:t>
      </w:r>
      <w:proofErr w:type="spellStart"/>
      <w:r w:rsidRPr="00652FB4">
        <w:rPr>
          <w:rFonts w:ascii="Comic Sans MS" w:hAnsi="Comic Sans MS" w:cs="Segoe UI Semibold"/>
          <w:b/>
          <w:color w:val="000000" w:themeColor="text1"/>
        </w:rPr>
        <w:t>Admin_Menu</w:t>
      </w:r>
      <w:proofErr w:type="spellEnd"/>
      <w:r w:rsidRPr="00652FB4">
        <w:rPr>
          <w:rFonts w:ascii="Comic Sans MS" w:hAnsi="Comic Sans MS" w:cs="Segoe UI Semibold"/>
          <w:b/>
          <w:color w:val="000000" w:themeColor="text1"/>
        </w:rPr>
        <w:t>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 xml:space="preserve">On déclare un nouvel attribut de type objet de nom </w:t>
      </w:r>
      <w:proofErr w:type="spellStart"/>
      <w:r w:rsidR="00261219">
        <w:rPr>
          <w:rFonts w:ascii="Comic Sans MS" w:hAnsi="Comic Sans MS" w:cs="Segoe UI Semibold"/>
          <w:b/>
          <w:color w:val="000000" w:themeColor="text1"/>
        </w:rPr>
        <w:t>MenuAdmin</w:t>
      </w:r>
      <w:proofErr w:type="spellEnd"/>
      <w:r w:rsidR="00261219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</w:t>
      </w:r>
      <w:proofErr w:type="spellStart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Admin_viesco</w:t>
      </w:r>
      <w:proofErr w:type="spellEnd"/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</w:t>
      </w:r>
      <w:proofErr w:type="spellStart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ListeDesElves</w:t>
      </w:r>
      <w:proofErr w:type="spellEnd"/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déclare une méthode à l’intérieur du fichier, c’est une méthode </w:t>
      </w:r>
      <w:proofErr w:type="spellStart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</w:t>
      </w:r>
      <w:proofErr w:type="spellStart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Nom_Eleve</w:t>
      </w:r>
      <w:proofErr w:type="spellEnd"/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om_Eleve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</w:t>
      </w:r>
      <w:proofErr w:type="spellStart"/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</w:t>
      </w:r>
      <w:proofErr w:type="spellStart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proofErr w:type="spellEnd"/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</w:t>
      </w:r>
      <w:proofErr w:type="spellStart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</w:t>
      </w:r>
      <w:proofErr w:type="spellEnd"/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</w:t>
      </w:r>
      <w:proofErr w:type="spellStart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375CDC60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37904ED6" w14:textId="77777777" w:rsidR="00FD3B41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1567F486" w14:textId="7F0EFBC2" w:rsidR="00707F56" w:rsidRDefault="0044335E" w:rsidP="00FD3B41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3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4D92746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3D571107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</w:t>
      </w:r>
      <w:r w:rsidR="00FD3B41"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proofErr w:type="spellStart"/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  <w:proofErr w:type="spellEnd"/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</w:t>
      </w:r>
      <w:proofErr w:type="spellStart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lycee_java</w:t>
      </w:r>
      <w:proofErr w:type="spellEnd"/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7777777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classe » dans le cas où elle n’existerait pas. On déclare ensuite quatre colonnes au sein de la base de données. Une colonne « id » (de type entier à 11 caractères, qui ne peut pas être vide et qui s’auto assigne la valeur), une colonne « libelle » (de type varchar à trente caractères et qui ne peut pas être nul), une colonne « id_prof_principal » (de type entier à onze caractères et qui est vide sans instruction inverse), et une colonne « undelatable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défaut le caractère « 0 »). On ajoute la colonne « id » en clef primaire pour l’identifier de manière unique à travers la table et permettre l’incrémentation automatique.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213D1C4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FC75" w14:textId="6800B043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DCD" w14:textId="27C844A2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597" w14:textId="07009400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8437" w14:textId="713C9669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F42" w14:textId="69CC3CD3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4D7B" w14:textId="00B2CB9D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F204" w14:textId="3A2CA948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B64" w14:textId="6FED3A2B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7223" w14:textId="2944FC28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A5709" w14:textId="143B49FA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BA63" w14:textId="10D7539F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8B1F8" w14:textId="77777777" w:rsidR="007404FC" w:rsidRDefault="007404FC" w:rsidP="00307692">
      <w:r>
        <w:separator/>
      </w:r>
    </w:p>
  </w:endnote>
  <w:endnote w:type="continuationSeparator" w:id="0">
    <w:p w14:paraId="5B39EF9F" w14:textId="77777777" w:rsidR="007404FC" w:rsidRDefault="007404F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2B611B" w14:textId="77777777" w:rsidR="007404FC" w:rsidRDefault="007404FC" w:rsidP="00307692">
      <w:r>
        <w:separator/>
      </w:r>
    </w:p>
  </w:footnote>
  <w:footnote w:type="continuationSeparator" w:id="0">
    <w:p w14:paraId="00746629" w14:textId="77777777" w:rsidR="007404FC" w:rsidRDefault="007404F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2B8D"/>
    <w:rsid w:val="001C5158"/>
    <w:rsid w:val="001C5953"/>
    <w:rsid w:val="001C6DA1"/>
    <w:rsid w:val="001D089A"/>
    <w:rsid w:val="001D1AB5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06B82"/>
    <w:rsid w:val="0051572E"/>
    <w:rsid w:val="00517045"/>
    <w:rsid w:val="005205A8"/>
    <w:rsid w:val="00522070"/>
    <w:rsid w:val="00523CFC"/>
    <w:rsid w:val="00525F09"/>
    <w:rsid w:val="00533C8D"/>
    <w:rsid w:val="0054540C"/>
    <w:rsid w:val="00550932"/>
    <w:rsid w:val="00552774"/>
    <w:rsid w:val="00552A23"/>
    <w:rsid w:val="00552F3A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04FC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1AD5"/>
    <w:rsid w:val="00CC4B39"/>
    <w:rsid w:val="00CC70A9"/>
    <w:rsid w:val="00CD1351"/>
    <w:rsid w:val="00CD4595"/>
    <w:rsid w:val="00CD5714"/>
    <w:rsid w:val="00CF114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A4752"/>
    <w:rsid w:val="00FA4A96"/>
    <w:rsid w:val="00FA6B5D"/>
    <w:rsid w:val="00FB085B"/>
    <w:rsid w:val="00FB7667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82" Type="http://schemas.openxmlformats.org/officeDocument/2006/relationships/footer" Target="footer3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32</Pages>
  <Words>1989</Words>
  <Characters>10941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2021-03-27T14:27:00Z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