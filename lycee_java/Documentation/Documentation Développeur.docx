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6F4F6C55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5536A2D3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bookmarkStart w:id="0" w:name="_GoBack"/>
      <w:bookmarkEnd w:id="0"/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44EA49" w14:textId="77777777" w:rsidR="00F67F98" w:rsidRDefault="00F67F98" w:rsidP="00307692">
      <w:r>
        <w:separator/>
      </w:r>
    </w:p>
  </w:endnote>
  <w:endnote w:type="continuationSeparator" w:id="0">
    <w:p w14:paraId="41114627" w14:textId="77777777" w:rsidR="00F67F98" w:rsidRDefault="00F67F9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BC28F0" w14:textId="77777777" w:rsidR="00F67F98" w:rsidRDefault="00F67F98" w:rsidP="00307692">
      <w:r>
        <w:separator/>
      </w:r>
    </w:p>
  </w:footnote>
  <w:footnote w:type="continuationSeparator" w:id="0">
    <w:p w14:paraId="74F10BC9" w14:textId="77777777" w:rsidR="00F67F98" w:rsidRDefault="00F67F9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67F98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