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20B971C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1CE080" w14:textId="77777777" w:rsidR="00B03CF9" w:rsidRDefault="00B03CF9" w:rsidP="00307692">
      <w:r>
        <w:separator/>
      </w:r>
    </w:p>
  </w:endnote>
  <w:endnote w:type="continuationSeparator" w:id="0">
    <w:p w14:paraId="6CFBDA2A" w14:textId="77777777" w:rsidR="00B03CF9" w:rsidRDefault="00B03CF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02B19F" w14:textId="77777777" w:rsidR="00B03CF9" w:rsidRDefault="00B03CF9" w:rsidP="00307692">
      <w:r>
        <w:separator/>
      </w:r>
    </w:p>
  </w:footnote>
  <w:footnote w:type="continuationSeparator" w:id="0">
    <w:p w14:paraId="7BCEED87" w14:textId="77777777" w:rsidR="00B03CF9" w:rsidRDefault="00B03CF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3CF9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30</Pages>
  <Words>1654</Words>
  <Characters>9100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