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bookmarkStart w:id="0" w:name="_GoBack"/>
      <w:bookmarkEnd w:id="0"/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891DB1" w14:textId="77777777" w:rsidR="007E241C" w:rsidRDefault="007E241C" w:rsidP="00307692">
      <w:r>
        <w:separator/>
      </w:r>
    </w:p>
  </w:endnote>
  <w:endnote w:type="continuationSeparator" w:id="0">
    <w:p w14:paraId="6AF018E7" w14:textId="77777777" w:rsidR="007E241C" w:rsidRDefault="007E241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B5B905" w14:textId="77777777" w:rsidR="007E241C" w:rsidRDefault="007E241C" w:rsidP="00307692">
      <w:r>
        <w:separator/>
      </w:r>
    </w:p>
  </w:footnote>
  <w:footnote w:type="continuationSeparator" w:id="0">
    <w:p w14:paraId="2EE7ED89" w14:textId="77777777" w:rsidR="007E241C" w:rsidRDefault="007E241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241C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937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2021-03-22T15:15:00Z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