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7AE60435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87CFE" w14:textId="77777777" w:rsidR="000B6A59" w:rsidRDefault="000B6A59" w:rsidP="00307692">
      <w:r>
        <w:separator/>
      </w:r>
    </w:p>
  </w:endnote>
  <w:endnote w:type="continuationSeparator" w:id="0">
    <w:p w14:paraId="75F81B58" w14:textId="77777777" w:rsidR="000B6A59" w:rsidRDefault="000B6A5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B654B9" w14:textId="77777777" w:rsidR="000B6A59" w:rsidRDefault="000B6A59" w:rsidP="00307692">
      <w:r>
        <w:separator/>
      </w:r>
    </w:p>
  </w:footnote>
  <w:footnote w:type="continuationSeparator" w:id="0">
    <w:p w14:paraId="17CD046A" w14:textId="77777777" w:rsidR="000B6A59" w:rsidRDefault="000B6A5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B6A59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71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1653</Words>
  <Characters>9097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