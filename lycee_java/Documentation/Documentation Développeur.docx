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autre attribut : « 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Database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et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de type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objet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7D985E9B" w14:textId="330EFAA4" w:rsidR="000335CC" w:rsidRDefault="0044335E" w:rsidP="00CB0653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DDEA034" w14:textId="3248D142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CB0653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7DB6D3F3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CB0653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6CA01353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CB0653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59FF65CF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CB0653"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81099E" w14:textId="77777777" w:rsidR="00506B82" w:rsidRDefault="00506B82" w:rsidP="00307692">
      <w:r>
        <w:separator/>
      </w:r>
    </w:p>
  </w:endnote>
  <w:endnote w:type="continuationSeparator" w:id="0">
    <w:p w14:paraId="027215DD" w14:textId="77777777" w:rsidR="00506B82" w:rsidRDefault="00506B8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486C68" w14:textId="77777777" w:rsidR="00506B82" w:rsidRDefault="00506B82" w:rsidP="00307692">
      <w:r>
        <w:separator/>
      </w:r>
    </w:p>
  </w:footnote>
  <w:footnote w:type="continuationSeparator" w:id="0">
    <w:p w14:paraId="688C1B74" w14:textId="77777777" w:rsidR="00506B82" w:rsidRDefault="00506B8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3.xml"/><Relationship Id="rId5" Type="http://schemas.openxmlformats.org/officeDocument/2006/relationships/styles" Target="style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1655</Words>
  <Characters>9104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2021-03-24T20:18:00Z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