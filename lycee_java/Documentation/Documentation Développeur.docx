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7F7DB869" w14:textId="6754B215" w:rsidR="00CB2B90" w:rsidRPr="001D63E6" w:rsidRDefault="0044335E" w:rsidP="001D63E6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D1A1288" w14:textId="1A2A2272" w:rsidR="00CB2B90" w:rsidRDefault="001D63E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A40902B" w14:textId="6127EA13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8.</w:t>
      </w:r>
      <w:r w:rsidRPr="00650946">
        <w:rPr>
          <w:b/>
          <w:bCs/>
          <w:color w:val="0070C0"/>
          <w:sz w:val="32"/>
        </w:rPr>
        <w:t>Database.java,</w:t>
      </w:r>
    </w:p>
    <w:p w14:paraId="377FD5CE" w14:textId="1E21C381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9.</w:t>
      </w:r>
      <w:r w:rsidRPr="00650946">
        <w:rPr>
          <w:b/>
          <w:bCs/>
          <w:color w:val="0070C0"/>
          <w:sz w:val="32"/>
        </w:rPr>
        <w:t xml:space="preserve">Controller_connexion.java, </w:t>
      </w:r>
    </w:p>
    <w:p w14:paraId="5D7820CA" w14:textId="03744D10" w:rsidR="00650946" w:rsidRPr="00FA6B5D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10.</w:t>
      </w:r>
      <w:r w:rsidRPr="00650946">
        <w:rPr>
          <w:b/>
          <w:bCs/>
          <w:color w:val="0070C0"/>
          <w:sz w:val="32"/>
        </w:rPr>
        <w:t>Global.java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2FC29672" w:rsidR="006B6126" w:rsidRPr="001D63E6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D63E6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1D63E6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1D63E6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A17929F" w14:textId="64555875" w:rsidR="00EE6D99" w:rsidRPr="00FC1652" w:rsidRDefault="00EE6D99" w:rsidP="00FC165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4C2FD24D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  <w:r w:rsidR="0047396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indiquant ses caractéristiques.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61A3A5F1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03D0" w14:textId="5551AFD2" w:rsidR="0047396B" w:rsidRPr="004C4E6C" w:rsidRDefault="0047396B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Sous forme de liste, on ajoute un label, on indique ses caractéristiques à travers le package Windows Builder et on l’indique à l’</w:t>
      </w:r>
      <w:r w:rsidR="004C4E6C"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affichant « L</w:t>
      </w:r>
      <w:r w:rsid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ste des Elèves ».</w:t>
      </w:r>
      <w:r w:rsidR="00532A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élèves.</w:t>
      </w:r>
    </w:p>
    <w:p w14:paraId="50EEB5A5" w14:textId="102BB85D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82E7" w14:textId="70E4D32E" w:rsidR="00532A1E" w:rsidRPr="00532A1E" w:rsidRDefault="00532A1E" w:rsidP="00532A1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liste, on ajoute un label, on indique ses caractéristiques à travers le package Windows Builder et on l’indique à l’utilisateur en affichant « 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 : 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».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 respectives des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élèves.</w:t>
      </w:r>
    </w:p>
    <w:p w14:paraId="3643D78A" w14:textId="158686E5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7250B593" w:rsidR="007E6616" w:rsidRPr="00BF2A2F" w:rsidRDefault="00DE6356" w:rsidP="00BF54A1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trois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tableau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libelle.  Une pour le nom, une pour le prénom et une autre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contenu de la colonne.</w:t>
      </w:r>
      <w:r w:rsidR="00852A11" w:rsidRPr="00BF2A2F">
        <w:rPr>
          <w:rFonts w:ascii="Comic Sans MS" w:eastAsiaTheme="minorEastAsia" w:hAnsi="Comic Sans MS" w:cs="Segoe UI Semibold"/>
          <w:b/>
          <w:noProof/>
          <w:color w:val="000000" w:themeColor="text1"/>
          <w:sz w:val="24"/>
          <w:szCs w:val="24"/>
          <w:lang w:eastAsia="fr-FR"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bouton, sans encore décrire ce qu’il implique en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arrière-plan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Sur ce bouton, il est marqué, la chaine de caractère « Retour ». En fait, il sers à fermer la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à revenir à celle précédente.</w:t>
      </w:r>
    </w:p>
    <w:p w14:paraId="56F2D659" w14:textId="768D0944" w:rsidR="00707F56" w:rsidRDefault="007C126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lycee_java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quentin,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lastRenderedPageBreak/>
        <w:t>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300DA16B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</w:t>
      </w:r>
      <w:r w:rsidR="001D088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cinq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heure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classe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professeur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59F017C6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689" w14:textId="45A33341" w:rsidR="00A45478" w:rsidRPr="00AE78CE" w:rsidRDefault="00A45478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E78CE">
        <w:rPr>
          <w:rFonts w:ascii="Comic Sans MS" w:hAnsi="Comic Sans MS" w:cs="Segoe UI Semibold"/>
          <w:b/>
          <w:color w:val="000000" w:themeColor="text1"/>
        </w:rPr>
        <w:t xml:space="preserve">On rempli trois ligne de la table « planning ». Mais toutes les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colonnes</w:t>
      </w:r>
      <w:r w:rsidRPr="00AE78CE">
        <w:rPr>
          <w:rFonts w:ascii="Comic Sans MS" w:hAnsi="Comic Sans MS" w:cs="Segoe UI Semibold"/>
          <w:b/>
          <w:color w:val="000000" w:themeColor="text1"/>
        </w:rPr>
        <w:t xml:space="preserve"> sont en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auto-incrémente</w:t>
      </w:r>
      <w:r w:rsidRPr="00AE78CE">
        <w:rPr>
          <w:rFonts w:ascii="Comic Sans MS" w:hAnsi="Comic Sans MS" w:cs="Segoe UI Semibold"/>
          <w:b/>
          <w:color w:val="000000" w:themeColor="text1"/>
        </w:rPr>
        <w:t>, on laisse faire.</w:t>
      </w:r>
    </w:p>
    <w:p w14:paraId="5B464D7B" w14:textId="73971272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A2A" w14:textId="730A7FC6" w:rsidR="008C162C" w:rsidRPr="009D0D32" w:rsidRDefault="008C162C" w:rsidP="008C16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email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4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mdp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matiere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qui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est vide par défaut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role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par défaut </w:t>
      </w:r>
      <w:r w:rsidR="0041024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valeur de la chaine « professeur »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</w:t>
      </w:r>
      <w:r w:rsidR="009D629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entifiant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05AB9AFA" w14:textId="77777777" w:rsidR="008C162C" w:rsidRDefault="008C162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39F204" w14:textId="695A89B2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945" w14:textId="478F1163" w:rsidR="00AE78CE" w:rsidRPr="009D0D32" w:rsidRDefault="001D0888" w:rsidP="00AE78C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vie scolaire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type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justification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id_eleve » déclarée précédemment.</w:t>
      </w:r>
    </w:p>
    <w:p w14:paraId="516156AB" w14:textId="77777777" w:rsidR="00AE78CE" w:rsidRDefault="00AE78C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670B64" w14:textId="7C8E9E83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02DA" w14:textId="316C9F3E" w:rsidR="00793312" w:rsidRPr="00B607DD" w:rsidRDefault="00793312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07DD">
        <w:rPr>
          <w:rFonts w:ascii="Comic Sans MS" w:hAnsi="Comic Sans MS" w:cs="Segoe UI Semibold"/>
          <w:b/>
          <w:color w:val="000000" w:themeColor="text1"/>
        </w:rPr>
        <w:t>On ajoute une sanction ou une justification d’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/retard dans la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table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« vie_scolaire ». On renseigne l’identifiant de l’élève, en l’occurrence 4, afin que la clef étrangère détermine l’élève, la date, la nature de l’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enregistrement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en l’occurrence une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et la justification en l’occurrence la Maladie.</w:t>
      </w:r>
    </w:p>
    <w:p w14:paraId="7ADD7223" w14:textId="06EDECA3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EC33" w14:textId="1BBC2981" w:rsidR="00BE48D0" w:rsidRPr="00680490" w:rsidRDefault="00BE48D0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classe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fk_prof_prin ».</w:t>
      </w:r>
    </w:p>
    <w:p w14:paraId="568A5709" w14:textId="0F1D5C36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8AB2" w14:textId="7768C691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eleve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 w:rsidRP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fk_classe ».</w:t>
      </w:r>
    </w:p>
    <w:p w14:paraId="74673405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91BA63" w14:textId="582C9146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DD0E" w14:textId="07EFEFE5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planning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 ». On y ajoute </w:t>
      </w:r>
      <w:r w:rsidR="002313AA">
        <w:rPr>
          <w:rFonts w:ascii="Comic Sans MS" w:hAnsi="Comic Sans MS" w:cs="Segoe UI Semibold"/>
          <w:b/>
          <w:color w:val="000000" w:themeColor="text1"/>
        </w:rPr>
        <w:t>quatre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contrainte</w:t>
      </w:r>
      <w:r w:rsidR="002313AA">
        <w:rPr>
          <w:rFonts w:ascii="Comic Sans MS" w:hAnsi="Comic Sans MS" w:cs="Segoe UI Semibold"/>
          <w:b/>
          <w:color w:val="000000" w:themeColor="text1"/>
        </w:rPr>
        <w:t>s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classe</w:t>
      </w:r>
      <w:r w:rsidR="002313AA">
        <w:rPr>
          <w:rFonts w:ascii="Comic Sans MS" w:hAnsi="Comic Sans MS" w:cs="Segoe UI Semibold"/>
          <w:b/>
          <w:color w:val="000000" w:themeColor="text1"/>
        </w:rPr>
        <w:t> »</w:t>
      </w:r>
      <w:r w:rsidR="00052266">
        <w:rPr>
          <w:rFonts w:ascii="Comic Sans MS" w:hAnsi="Comic Sans MS" w:cs="Segoe UI Semibold"/>
          <w:b/>
          <w:color w:val="000000" w:themeColor="text1"/>
        </w:rPr>
        <w:t>, « id_heure », « id_jour » et « id_professeur »</w:t>
      </w:r>
      <w:r w:rsidR="002313AA">
        <w:rPr>
          <w:rFonts w:ascii="Comic Sans MS" w:hAnsi="Comic Sans MS" w:cs="Segoe UI Semibold"/>
          <w:b/>
          <w:color w:val="000000" w:themeColor="text1"/>
        </w:rPr>
        <w:t>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>On les lies respecivement aux colonnes « fk_classe2 », « fk_heure », « fk_jour » et « fk_prof ».</w:t>
      </w:r>
    </w:p>
    <w:p w14:paraId="40CE16A0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3D8E6CD5" w:rsidR="00F00455" w:rsidRDefault="00680490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lastRenderedPageBreak/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vie_scolaire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eleve</w:t>
      </w:r>
      <w:r w:rsidR="002313AA">
        <w:rPr>
          <w:rFonts w:ascii="Comic Sans MS" w:hAnsi="Comic Sans MS" w:cs="Segoe UI Semibold"/>
          <w:b/>
          <w:color w:val="000000" w:themeColor="text1"/>
        </w:rPr>
        <w:t>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fk_eleve ».</w:t>
      </w:r>
    </w:p>
    <w:p w14:paraId="2CD82205" w14:textId="5F12ACE6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8.Database.java</w:t>
      </w:r>
    </w:p>
    <w:p w14:paraId="6A7FCD2B" w14:textId="0798BD7E" w:rsidR="00DA099A" w:rsidRDefault="00DA099A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C635D3F" wp14:editId="5AFCFDFF">
            <wp:extent cx="3000375" cy="1933575"/>
            <wp:effectExtent l="0" t="0" r="9525" b="9525"/>
            <wp:docPr id="1285567043" name="Image 1285567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4DB0" w14:textId="08DD8D66" w:rsidR="00DF50E8" w:rsidRDefault="00DF50E8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9741B3A" wp14:editId="4F22DDAA">
            <wp:extent cx="7316470" cy="13239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b="9819"/>
                    <a:stretch/>
                  </pic:blipFill>
                  <pic:spPr bwMode="auto">
                    <a:xfrm>
                      <a:off x="0" y="0"/>
                      <a:ext cx="731647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63B00" w14:textId="36882D8B" w:rsidR="00E71D5C" w:rsidRDefault="00E71D5C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E815A91" wp14:editId="537C598C">
            <wp:extent cx="5876925" cy="1476375"/>
            <wp:effectExtent l="0" t="0" r="9525" b="9525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EBD7" w14:textId="03C1A043" w:rsidR="00F04138" w:rsidRDefault="00F04138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5092765" wp14:editId="1F194ACD">
            <wp:extent cx="7316470" cy="1532890"/>
            <wp:effectExtent l="0" t="0" r="0" b="0"/>
            <wp:docPr id="1285567047" name="Image 1285567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CC82" w14:textId="24E141A5" w:rsidR="0052175A" w:rsidRPr="00CD6B39" w:rsidRDefault="0052175A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0A019C6" wp14:editId="4909C208">
            <wp:extent cx="4886325" cy="3067050"/>
            <wp:effectExtent l="0" t="0" r="9525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DE86" w14:textId="7AE6FF3A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9.Controller_connexion.java</w:t>
      </w:r>
    </w:p>
    <w:p w14:paraId="0ADA4FEE" w14:textId="10196383" w:rsidR="001A584B" w:rsidRDefault="001A584B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3FDAF68" wp14:editId="7F5CC87F">
            <wp:extent cx="7316470" cy="2016125"/>
            <wp:effectExtent l="0" t="0" r="0" b="3175"/>
            <wp:docPr id="1285567049" name="Image 1285567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4FE3" w14:textId="5185DEB7" w:rsidR="00F54259" w:rsidRDefault="00F54259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5DC984B" wp14:editId="2BEF3EAD">
            <wp:extent cx="4762500" cy="942975"/>
            <wp:effectExtent l="0" t="0" r="0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b="43104"/>
                    <a:stretch/>
                  </pic:blipFill>
                  <pic:spPr bwMode="auto">
                    <a:xfrm>
                      <a:off x="0" y="0"/>
                      <a:ext cx="4762500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DECEC" w14:textId="1F4410A4" w:rsidR="001672E7" w:rsidRDefault="001672E7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7B16075" wp14:editId="1B85E5FC">
            <wp:extent cx="3762375" cy="714375"/>
            <wp:effectExtent l="0" t="0" r="9525" b="9525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r="14131"/>
                    <a:stretch/>
                  </pic:blipFill>
                  <pic:spPr bwMode="auto">
                    <a:xfrm>
                      <a:off x="0" y="0"/>
                      <a:ext cx="3762375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F2452" w14:textId="744E7CC2" w:rsidR="0016494C" w:rsidRDefault="0016494C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04AB630" wp14:editId="1D3C1A71">
            <wp:extent cx="4019550" cy="2781300"/>
            <wp:effectExtent l="0" t="0" r="0" b="0"/>
            <wp:docPr id="1285567052" name="Image 1285567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135E" w14:textId="07F0D3A5" w:rsidR="00630601" w:rsidRPr="00CD6B39" w:rsidRDefault="00630601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F4135E" wp14:editId="7A97E05A">
            <wp:extent cx="4191000" cy="3914775"/>
            <wp:effectExtent l="0" t="0" r="0" b="9525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AA2D" w14:textId="2537010F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10.Global.java</w:t>
      </w:r>
    </w:p>
    <w:p w14:paraId="4A3074F0" w14:textId="5985709A" w:rsidR="00B03E53" w:rsidRPr="00CD6B39" w:rsidRDefault="00B03E53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3DA640" wp14:editId="2B1FCB14">
            <wp:extent cx="4029075" cy="2990850"/>
            <wp:effectExtent l="0" t="0" r="9525" b="0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F887" w14:textId="77777777" w:rsidR="00650946" w:rsidRPr="00650946" w:rsidRDefault="00650946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sectPr w:rsidR="00650946" w:rsidRPr="00650946" w:rsidSect="00DE4713">
      <w:headerReference w:type="even" r:id="rId86"/>
      <w:headerReference w:type="default" r:id="rId87"/>
      <w:footerReference w:type="even" r:id="rId88"/>
      <w:footerReference w:type="default" r:id="rId89"/>
      <w:headerReference w:type="first" r:id="rId90"/>
      <w:footerReference w:type="first" r:id="rId9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61A6A7" w14:textId="77777777" w:rsidR="008579B4" w:rsidRDefault="008579B4" w:rsidP="00307692">
      <w:r>
        <w:separator/>
      </w:r>
    </w:p>
  </w:endnote>
  <w:endnote w:type="continuationSeparator" w:id="0">
    <w:p w14:paraId="02183694" w14:textId="77777777" w:rsidR="008579B4" w:rsidRDefault="008579B4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868DAD" w14:textId="77777777" w:rsidR="008579B4" w:rsidRDefault="008579B4" w:rsidP="00307692">
      <w:r>
        <w:separator/>
      </w:r>
    </w:p>
  </w:footnote>
  <w:footnote w:type="continuationSeparator" w:id="0">
    <w:p w14:paraId="00D73829" w14:textId="77777777" w:rsidR="008579B4" w:rsidRDefault="008579B4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17842"/>
    <w:multiLevelType w:val="hybridMultilevel"/>
    <w:tmpl w:val="D0DC20FE"/>
    <w:lvl w:ilvl="0" w:tplc="CC0454AC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3EE5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2266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46C6C"/>
    <w:rsid w:val="00150DCE"/>
    <w:rsid w:val="00152C29"/>
    <w:rsid w:val="00154E75"/>
    <w:rsid w:val="00154F18"/>
    <w:rsid w:val="0016494C"/>
    <w:rsid w:val="00166279"/>
    <w:rsid w:val="00166ADF"/>
    <w:rsid w:val="001672E7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A584B"/>
    <w:rsid w:val="001B1DE6"/>
    <w:rsid w:val="001B3F19"/>
    <w:rsid w:val="001B6377"/>
    <w:rsid w:val="001C2B8D"/>
    <w:rsid w:val="001C5158"/>
    <w:rsid w:val="001C5953"/>
    <w:rsid w:val="001C6DA1"/>
    <w:rsid w:val="001D0888"/>
    <w:rsid w:val="001D089A"/>
    <w:rsid w:val="001D1AB5"/>
    <w:rsid w:val="001D63E6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13AA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831"/>
    <w:rsid w:val="00334CE1"/>
    <w:rsid w:val="00335B75"/>
    <w:rsid w:val="00335C7D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10F8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0246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96B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C4E6C"/>
    <w:rsid w:val="004E1E72"/>
    <w:rsid w:val="004F7F35"/>
    <w:rsid w:val="00502A36"/>
    <w:rsid w:val="0050518D"/>
    <w:rsid w:val="00506B82"/>
    <w:rsid w:val="0051572E"/>
    <w:rsid w:val="00517045"/>
    <w:rsid w:val="005205A8"/>
    <w:rsid w:val="0052175A"/>
    <w:rsid w:val="00522070"/>
    <w:rsid w:val="00523CFC"/>
    <w:rsid w:val="00525F09"/>
    <w:rsid w:val="00532A1E"/>
    <w:rsid w:val="00533C8D"/>
    <w:rsid w:val="0054540C"/>
    <w:rsid w:val="00550932"/>
    <w:rsid w:val="00552774"/>
    <w:rsid w:val="00552A23"/>
    <w:rsid w:val="00552F3A"/>
    <w:rsid w:val="005556B3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A7C3C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30601"/>
    <w:rsid w:val="0064106A"/>
    <w:rsid w:val="00643E53"/>
    <w:rsid w:val="00650946"/>
    <w:rsid w:val="00652FB4"/>
    <w:rsid w:val="0065536C"/>
    <w:rsid w:val="00655DBB"/>
    <w:rsid w:val="00656B10"/>
    <w:rsid w:val="006576ED"/>
    <w:rsid w:val="00660516"/>
    <w:rsid w:val="00667CB6"/>
    <w:rsid w:val="0067664A"/>
    <w:rsid w:val="00676796"/>
    <w:rsid w:val="00680490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8B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3631A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3312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C126C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37B90"/>
    <w:rsid w:val="00842AC7"/>
    <w:rsid w:val="00851B18"/>
    <w:rsid w:val="00852A11"/>
    <w:rsid w:val="0085775B"/>
    <w:rsid w:val="008579B4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13F"/>
    <w:rsid w:val="008B29FC"/>
    <w:rsid w:val="008B4F54"/>
    <w:rsid w:val="008C109D"/>
    <w:rsid w:val="008C162C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2030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29F"/>
    <w:rsid w:val="009D6A8E"/>
    <w:rsid w:val="009E1DB2"/>
    <w:rsid w:val="009E1EE8"/>
    <w:rsid w:val="009F2F33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45478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E78CE"/>
    <w:rsid w:val="00AF1983"/>
    <w:rsid w:val="00AF22AF"/>
    <w:rsid w:val="00AF3316"/>
    <w:rsid w:val="00AF7742"/>
    <w:rsid w:val="00AF7CB0"/>
    <w:rsid w:val="00B03E53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07DD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48D0"/>
    <w:rsid w:val="00BE50E2"/>
    <w:rsid w:val="00BE6A32"/>
    <w:rsid w:val="00BE741D"/>
    <w:rsid w:val="00BF0E26"/>
    <w:rsid w:val="00BF2A2F"/>
    <w:rsid w:val="00BF3933"/>
    <w:rsid w:val="00BF54A1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D6B39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099A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E6356"/>
    <w:rsid w:val="00DF50E8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1D5C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4138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4259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1652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footer" Target="footer2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styles" Target="styles.xml"/><Relationship Id="rId90" Type="http://schemas.openxmlformats.org/officeDocument/2006/relationships/header" Target="header3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footer" Target="footer1.xml"/><Relationship Id="rId9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92" Type="http://schemas.openxmlformats.org/officeDocument/2006/relationships/fontTable" Target="fontTable.xml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header" Target="header2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35</Pages>
  <Words>2817</Words>
  <Characters>15494</Characters>
  <Application>Microsoft Office Word</Application>
  <DocSecurity>0</DocSecurity>
  <Lines>129</Lines>
  <Paragraphs>36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18275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2021-03-27T23:41:00Z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