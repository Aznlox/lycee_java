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4920F7D5" w:rsidR="00DB6E69" w:rsidRPr="00A83B18" w:rsidRDefault="00DB6E6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Cette page a principalement pour but d’énoncer les principes qui encadreront l’</w:t>
      </w:r>
      <w:r w:rsidR="00AF2FB5" w:rsidRPr="00A83B18">
        <w:rPr>
          <w:rFonts w:ascii="Comic Sans MS" w:hAnsi="Comic Sans MS" w:cs="Segoe UI Semibold"/>
          <w:b/>
          <w:color w:val="000000" w:themeColor="text1"/>
        </w:rPr>
        <w:t>interaction</w:t>
      </w:r>
      <w:r w:rsidRPr="00A83B18">
        <w:rPr>
          <w:rFonts w:ascii="Comic Sans MS" w:hAnsi="Comic Sans MS" w:cs="Segoe UI Semibold"/>
          <w:b/>
          <w:color w:val="000000" w:themeColor="text1"/>
        </w:rPr>
        <w:t xml:space="preserve">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4363AC22" w:rsidR="00F17019" w:rsidRPr="00A83B18" w:rsidRDefault="00F1701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 xml:space="preserve">On importe les librairies de JAVA </w:t>
      </w:r>
      <w:r w:rsidR="00AF2FB5" w:rsidRPr="00A83B18">
        <w:rPr>
          <w:rFonts w:ascii="Comic Sans MS" w:hAnsi="Comic Sans MS" w:cs="Segoe UI Semibold"/>
          <w:b/>
          <w:color w:val="000000" w:themeColor="text1"/>
        </w:rPr>
        <w:t>nécessaires</w:t>
      </w:r>
      <w:r w:rsidRPr="00A83B18">
        <w:rPr>
          <w:rFonts w:ascii="Comic Sans MS" w:hAnsi="Comic Sans MS" w:cs="Segoe UI Semibold"/>
          <w:b/>
          <w:color w:val="000000" w:themeColor="text1"/>
        </w:rPr>
        <w:t xml:space="preserve">. Pour cette page ce sont bien sur les librairies qui font le pont avec le </w:t>
      </w:r>
      <w:r w:rsidR="00AF2FB5" w:rsidRPr="00A83B18">
        <w:rPr>
          <w:rFonts w:ascii="Comic Sans MS" w:hAnsi="Comic Sans MS" w:cs="Segoe UI Semibold"/>
          <w:b/>
          <w:color w:val="000000" w:themeColor="text1"/>
        </w:rPr>
        <w:t>langage</w:t>
      </w:r>
      <w:r w:rsidRPr="00A83B18">
        <w:rPr>
          <w:rFonts w:ascii="Comic Sans MS" w:hAnsi="Comic Sans MS" w:cs="Segoe UI Semibold"/>
          <w:b/>
          <w:color w:val="000000" w:themeColor="text1"/>
        </w:rPr>
        <w:t xml:space="preserve"> SQL en vue d’</w:t>
      </w:r>
      <w:r w:rsidR="00AF2FB5" w:rsidRPr="00A83B18">
        <w:rPr>
          <w:rFonts w:ascii="Comic Sans MS" w:hAnsi="Comic Sans MS" w:cs="Segoe UI Semibold"/>
          <w:b/>
          <w:color w:val="000000" w:themeColor="text1"/>
        </w:rPr>
        <w:t>interagir</w:t>
      </w:r>
      <w:r w:rsidRPr="00A83B18">
        <w:rPr>
          <w:rFonts w:ascii="Comic Sans MS" w:hAnsi="Comic Sans MS" w:cs="Segoe UI Semibold"/>
          <w:b/>
          <w:color w:val="000000" w:themeColor="text1"/>
        </w:rPr>
        <w:t xml:space="preserve"> avec la base de données.</w:t>
      </w:r>
    </w:p>
    <w:p w14:paraId="09AA4DB0" w14:textId="7ED7CE71"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817C7F4" w14:textId="20DD3FD8" w:rsidR="00CB5E61" w:rsidRPr="00C919DD" w:rsidRDefault="00CB5E61" w:rsidP="00CD6B39">
      <w:pPr>
        <w:spacing w:line="259" w:lineRule="auto"/>
        <w:jc w:val="center"/>
        <w:rPr>
          <w:rFonts w:ascii="Comic Sans MS" w:hAnsi="Comic Sans MS" w:cs="Segoe UI Semibold"/>
          <w:b/>
          <w:color w:val="000000" w:themeColor="text1"/>
        </w:rPr>
      </w:pPr>
      <w:r w:rsidRPr="00C919DD">
        <w:rPr>
          <w:rFonts w:ascii="Comic Sans MS" w:hAnsi="Comic Sans MS" w:cs="Segoe UI Semibold"/>
          <w:b/>
          <w:color w:val="000000" w:themeColor="text1"/>
        </w:rPr>
        <w:t>On  déclare la classe principale en accès qui public qui a le nom « Database » . Puis, on déclare une métho typée « Connection » : « DbConnection » et en accès public.</w:t>
      </w:r>
      <w:r w:rsidR="002B27B6" w:rsidRPr="00C919DD">
        <w:rPr>
          <w:rFonts w:ascii="Comic Sans MS" w:hAnsi="Comic Sans MS" w:cs="Segoe UI Semibold"/>
          <w:b/>
          <w:color w:val="000000" w:themeColor="text1"/>
        </w:rPr>
        <w:t xml:space="preserve"> Ensuite, on renseigne les premières formalités nécéssaires à la connexion à la bdd. En l’occurrence, son chemin d’accès et les identifiants avec lesquels on uttilise SQL.</w:t>
      </w:r>
    </w:p>
    <w:p w14:paraId="36863B00" w14:textId="45936C51"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43AF3B70" w14:textId="426DD762" w:rsidR="003A1F13" w:rsidRDefault="003A1F13" w:rsidP="00CD6B39">
      <w:pPr>
        <w:spacing w:line="259" w:lineRule="auto"/>
        <w:jc w:val="center"/>
        <w:rPr>
          <w:rFonts w:ascii="Segoe UI Black" w:hAnsi="Segoe UI Black" w:cs="Segoe UI Semibold"/>
          <w:color w:val="AFCA0B"/>
          <w:sz w:val="44"/>
          <w:szCs w:val="44"/>
        </w:rPr>
      </w:pPr>
      <w:r w:rsidRPr="003B6EF6">
        <w:rPr>
          <w:rFonts w:ascii="Comic Sans MS" w:hAnsi="Comic Sans MS" w:cs="Segoe UI Semibold"/>
          <w:b/>
          <w:color w:val="000000" w:themeColor="text1"/>
        </w:rPr>
        <w:t>Une fois que les informations préliminaires ont étés mises en bonne et due forme</w:t>
      </w:r>
      <w:r w:rsidR="00683F0A" w:rsidRPr="003B6EF6">
        <w:rPr>
          <w:rFonts w:ascii="Comic Sans MS" w:hAnsi="Comic Sans MS" w:cs="Segoe UI Semibold"/>
          <w:b/>
          <w:color w:val="000000" w:themeColor="text1"/>
        </w:rPr>
        <w:t>, on exécute la requete en l’envoyant</w:t>
      </w:r>
      <w:r w:rsidR="002C5706" w:rsidRPr="003B6EF6">
        <w:rPr>
          <w:rFonts w:ascii="Comic Sans MS" w:hAnsi="Comic Sans MS" w:cs="Segoe UI Semibold"/>
          <w:b/>
          <w:color w:val="000000" w:themeColor="text1"/>
        </w:rPr>
        <w:t>.</w:t>
      </w:r>
    </w:p>
    <w:p w14:paraId="2147EBD7" w14:textId="0AECA0EC" w:rsidR="00F04138" w:rsidRDefault="00F04138" w:rsidP="00CD6B39">
      <w:pPr>
        <w:spacing w:line="259" w:lineRule="auto"/>
        <w:jc w:val="center"/>
        <w:rPr>
          <w:rFonts w:ascii="Segoe UI Black" w:hAnsi="Segoe UI Black" w:cs="Segoe UI Semibold"/>
          <w:color w:val="AFCA0B"/>
          <w:sz w:val="44"/>
          <w:szCs w:val="44"/>
        </w:rPr>
      </w:pPr>
      <w:r>
        <w:rPr>
          <w:noProof/>
        </w:rPr>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2E63ACD" w14:textId="41EAA0A3" w:rsidR="002C5706" w:rsidRPr="00370415" w:rsidRDefault="002C5706" w:rsidP="00CD6B39">
      <w:pPr>
        <w:spacing w:line="259" w:lineRule="auto"/>
        <w:jc w:val="center"/>
        <w:rPr>
          <w:rFonts w:ascii="Comic Sans MS" w:hAnsi="Comic Sans MS" w:cs="Segoe UI Semibold"/>
          <w:b/>
          <w:color w:val="000000" w:themeColor="text1"/>
        </w:rPr>
      </w:pPr>
      <w:r w:rsidRPr="00370415">
        <w:rPr>
          <w:rFonts w:ascii="Comic Sans MS" w:hAnsi="Comic Sans MS" w:cs="Segoe UI Semibold"/>
          <w:b/>
          <w:color w:val="000000" w:themeColor="text1"/>
        </w:rPr>
        <w:lastRenderedPageBreak/>
        <w:t>Toutefois, on met une gestion d’erreur, dans le cas ou la requete précédente n’est pas concluente, et on informe l’uttilisateur que la bdd n’a pas pu etre contactée.</w:t>
      </w:r>
      <w:r w:rsidR="00B94B22" w:rsidRPr="00370415">
        <w:rPr>
          <w:rFonts w:ascii="Comic Sans MS" w:hAnsi="Comic Sans MS" w:cs="Segoe UI Semibold"/>
          <w:b/>
          <w:color w:val="000000" w:themeColor="text1"/>
        </w:rPr>
        <w:t xml:space="preserve"> Dans tout les cas, à la fin de la méthode, on ne retourne rien.</w:t>
      </w:r>
    </w:p>
    <w:p w14:paraId="362DCC82" w14:textId="1A80DF89" w:rsidR="0052175A"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5D0C3FF8" w14:textId="4A154989" w:rsidR="00ED2824" w:rsidRPr="00AA473E" w:rsidRDefault="00ED2824" w:rsidP="00CD6B39">
      <w:pPr>
        <w:spacing w:line="259" w:lineRule="auto"/>
        <w:jc w:val="center"/>
        <w:rPr>
          <w:rFonts w:ascii="Comic Sans MS" w:hAnsi="Comic Sans MS" w:cs="Segoe UI Semibold"/>
          <w:b/>
          <w:color w:val="000000" w:themeColor="text1"/>
        </w:rPr>
      </w:pPr>
      <w:r w:rsidRPr="00AA473E">
        <w:rPr>
          <w:rFonts w:ascii="Comic Sans MS" w:hAnsi="Comic Sans MS" w:cs="Segoe UI Semibold"/>
          <w:b/>
          <w:color w:val="000000" w:themeColor="text1"/>
        </w:rPr>
        <w:t>On déclare une nouvelle méthode, de type  ResultSet et nommée Request. Elle intervient directement en cas d’application réussie de la méthode « Connexion ».  On demande ensuite à récupérer les données conformément à ce que l’on a ordonné au cas par cas, selon la requet et en fonction de la page. Si cela réussi</w:t>
      </w:r>
      <w:r w:rsidR="008D1031" w:rsidRPr="00AA473E">
        <w:rPr>
          <w:rFonts w:ascii="Comic Sans MS" w:hAnsi="Comic Sans MS" w:cs="Segoe UI Semibold"/>
          <w:b/>
          <w:color w:val="000000" w:themeColor="text1"/>
        </w:rPr>
        <w:t>, on retourne les informations issus de cette requete. Dans le cas ou cela ne fonctionne pas, on ne fait rien comme exeption. Mais dans tous les cas, on retournera une valeur nulle.</w:t>
      </w:r>
    </w:p>
    <w:p w14:paraId="7A9DDE86" w14:textId="7AE6FF3A" w:rsidR="00650946" w:rsidRPr="00AA473E" w:rsidRDefault="00650946" w:rsidP="00CD6B39">
      <w:pPr>
        <w:spacing w:line="259" w:lineRule="auto"/>
        <w:jc w:val="center"/>
        <w:rPr>
          <w:rFonts w:ascii="Comic Sans MS" w:hAnsi="Comic Sans MS" w:cs="Segoe UI Semibold"/>
          <w:b/>
          <w:color w:val="000000" w:themeColor="text1"/>
        </w:rPr>
      </w:pPr>
      <w:r w:rsidRPr="00AA473E">
        <w:rPr>
          <w:rFonts w:ascii="Comic Sans MS" w:hAnsi="Comic Sans MS" w:cs="Segoe UI Semibold"/>
          <w:b/>
          <w:color w:val="000000" w:themeColor="text1"/>
        </w:rPr>
        <w:t>9.Controller_connexion.java</w:t>
      </w:r>
    </w:p>
    <w:p w14:paraId="0ADA4FEE" w14:textId="2DB2F05A"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44BB7AFF" w14:textId="77B23940" w:rsidR="008D1031" w:rsidRPr="007B0DF3" w:rsidRDefault="008D1031"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t>On déclare la classe de la page, elle est nommée « Controller_connexion », elle hérite de la classe « Global ». Ensuite, on déclare une nouvelle méthode, de type booléen et nommée « Connexion ». Cette méthode prend le soin de se procurer les identidiants de connexion de l’uttilisateur au préalable.</w:t>
      </w:r>
      <w:r w:rsidR="00301F73" w:rsidRPr="007B0DF3">
        <w:rPr>
          <w:rFonts w:ascii="Comic Sans MS" w:hAnsi="Comic Sans MS" w:cs="Segoe UI Semibold"/>
          <w:b/>
          <w:color w:val="000000" w:themeColor="text1"/>
        </w:rPr>
        <w:t xml:space="preserve"> Ensuite, le programme prend contact avec la bdd à travers une méthode extérieures qui est appelée pour l’occasion.</w:t>
      </w:r>
      <w:r w:rsidR="00BF5482" w:rsidRPr="007B0DF3">
        <w:rPr>
          <w:rFonts w:ascii="Comic Sans MS" w:hAnsi="Comic Sans MS" w:cs="Segoe UI Semibold"/>
          <w:b/>
          <w:color w:val="000000" w:themeColor="text1"/>
        </w:rPr>
        <w:t xml:space="preserve"> Ensuite, on envoie une requete à la base de données pour se renseigner sur l’existence de données de connexions d’un uttilisateurs semblables à celles entrées par l’uttilisateur. On décalre une varieble « role », de type chaine de caractère. Et enfin, on appelle la méthode chargée d’intéragir avec la base de données.</w:t>
      </w:r>
    </w:p>
    <w:p w14:paraId="390B4FE3" w14:textId="10106DAC" w:rsidR="00F54259" w:rsidRDefault="00F54259"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lastRenderedPageBreak/>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614C25D7" w14:textId="5535EBE3" w:rsidR="006C5282" w:rsidRPr="007B0DF3" w:rsidRDefault="006C5282"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On demande à ce que la requet soit répétée indéfiniement jusqu’à ce qu’il y ait une occurrence</w:t>
      </w:r>
      <w:r w:rsidR="00CD7911">
        <w:rPr>
          <w:rFonts w:ascii="Comic Sans MS" w:hAnsi="Comic Sans MS" w:cs="Segoe UI Semibold"/>
          <w:b/>
          <w:color w:val="000000" w:themeColor="text1"/>
        </w:rPr>
        <w:t xml:space="preserve"> pour un uttilisateur étant administrateur</w:t>
      </w:r>
      <w:r>
        <w:rPr>
          <w:rFonts w:ascii="Comic Sans MS" w:hAnsi="Comic Sans MS" w:cs="Segoe UI Semibold"/>
          <w:b/>
          <w:color w:val="000000" w:themeColor="text1"/>
        </w:rPr>
        <w:t>. Toujours avec les memes identifiants.</w:t>
      </w:r>
    </w:p>
    <w:p w14:paraId="17BDECEC" w14:textId="0EFD46DD" w:rsidR="001672E7" w:rsidRDefault="001672E7"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2594460F" w14:textId="0D351974" w:rsidR="003D7638" w:rsidRPr="007B0DF3" w:rsidRDefault="003D7638"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En cas d’occurrence, on modifie la variable globale relative à l’administrateur de sorte à ce qu’y soit inscrit un booléen vrai.</w:t>
      </w:r>
    </w:p>
    <w:p w14:paraId="113F2452" w14:textId="10A73D3B" w:rsidR="0016494C" w:rsidRDefault="0016494C" w:rsidP="00CD6B39">
      <w:pPr>
        <w:spacing w:line="259" w:lineRule="auto"/>
        <w:jc w:val="center"/>
        <w:rPr>
          <w:rFonts w:ascii="Segoe UI Black" w:hAnsi="Segoe UI Black" w:cs="Segoe UI Semibold"/>
          <w:color w:val="AFCA0B"/>
          <w:sz w:val="44"/>
          <w:szCs w:val="44"/>
        </w:rPr>
      </w:pPr>
      <w:r>
        <w:rPr>
          <w:noProof/>
        </w:rPr>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7AE4CB22" w14:textId="179D7870" w:rsidR="00CD7911" w:rsidRDefault="00CD791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perssonne étant habilitée, on lui fait se connecter à l’interface spécifique aux administrateurs. On fermedonc la fenetre en cours. On ouvre la page « window_admin » et on retourne le booléen faux pour cette condition de la méthode. En cas d’erreur, nous avons un message à cet effet.</w:t>
      </w:r>
    </w:p>
    <w:p w14:paraId="0215135E" w14:textId="07F0D3A5" w:rsidR="00630601" w:rsidRPr="00CD6B39" w:rsidRDefault="00630601"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10.Global.java</w:t>
      </w:r>
    </w:p>
    <w:p w14:paraId="4A3074F0" w14:textId="5985709A" w:rsidR="00B03E53" w:rsidRPr="00CD6B39" w:rsidRDefault="00B03E53" w:rsidP="00CD6B39">
      <w:pPr>
        <w:spacing w:line="259" w:lineRule="auto"/>
        <w:jc w:val="center"/>
        <w:rPr>
          <w:rFonts w:ascii="Segoe UI Black" w:hAnsi="Segoe UI Black" w:cs="Segoe UI Semibold"/>
          <w:color w:val="AFCA0B"/>
          <w:sz w:val="44"/>
          <w:szCs w:val="44"/>
        </w:rPr>
      </w:pPr>
      <w:r>
        <w:rPr>
          <w:noProof/>
        </w:rPr>
        <w:drawing>
          <wp:inline distT="0" distB="0" distL="0" distR="0" wp14:anchorId="6F3DA640" wp14:editId="2B1FCB14">
            <wp:extent cx="4029075" cy="2990850"/>
            <wp:effectExtent l="0" t="0" r="9525" b="0"/>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9075" cy="2990850"/>
                    </a:xfrm>
                    <a:prstGeom prst="rect">
                      <a:avLst/>
                    </a:prstGeom>
                  </pic:spPr>
                </pic:pic>
              </a:graphicData>
            </a:graphic>
          </wp:inline>
        </w:drawing>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81D87" w14:textId="77777777" w:rsidR="00D42277" w:rsidRDefault="00D42277" w:rsidP="00307692">
      <w:r>
        <w:separator/>
      </w:r>
    </w:p>
  </w:endnote>
  <w:endnote w:type="continuationSeparator" w:id="0">
    <w:p w14:paraId="03C25134" w14:textId="77777777" w:rsidR="00D42277" w:rsidRDefault="00D4227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BF569" w14:textId="77777777" w:rsidR="00D42277" w:rsidRDefault="00D42277" w:rsidP="00307692">
      <w:r>
        <w:separator/>
      </w:r>
    </w:p>
  </w:footnote>
  <w:footnote w:type="continuationSeparator" w:id="0">
    <w:p w14:paraId="1CF18364" w14:textId="77777777" w:rsidR="00D42277" w:rsidRDefault="00D42277"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27B6"/>
    <w:rsid w:val="002B7320"/>
    <w:rsid w:val="002C33F1"/>
    <w:rsid w:val="002C4E63"/>
    <w:rsid w:val="002C5706"/>
    <w:rsid w:val="002D190A"/>
    <w:rsid w:val="002D2304"/>
    <w:rsid w:val="002D32C1"/>
    <w:rsid w:val="002D47C0"/>
    <w:rsid w:val="002D68FC"/>
    <w:rsid w:val="002E2CA2"/>
    <w:rsid w:val="002E53FD"/>
    <w:rsid w:val="002F193C"/>
    <w:rsid w:val="002F34E9"/>
    <w:rsid w:val="002F3F7A"/>
    <w:rsid w:val="002F436F"/>
    <w:rsid w:val="002F5C17"/>
    <w:rsid w:val="002F6FB4"/>
    <w:rsid w:val="00301F73"/>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70415"/>
    <w:rsid w:val="003842A7"/>
    <w:rsid w:val="00384A01"/>
    <w:rsid w:val="003874D9"/>
    <w:rsid w:val="00387BFA"/>
    <w:rsid w:val="00395644"/>
    <w:rsid w:val="003A1F13"/>
    <w:rsid w:val="003A2139"/>
    <w:rsid w:val="003A2D3C"/>
    <w:rsid w:val="003A423A"/>
    <w:rsid w:val="003A5184"/>
    <w:rsid w:val="003A60A6"/>
    <w:rsid w:val="003B4E36"/>
    <w:rsid w:val="003B5121"/>
    <w:rsid w:val="003B56D5"/>
    <w:rsid w:val="003B6EF6"/>
    <w:rsid w:val="003C49EF"/>
    <w:rsid w:val="003D10F8"/>
    <w:rsid w:val="003D254C"/>
    <w:rsid w:val="003D46CB"/>
    <w:rsid w:val="003D7638"/>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83F0A"/>
    <w:rsid w:val="00690AD5"/>
    <w:rsid w:val="006932DB"/>
    <w:rsid w:val="006A245E"/>
    <w:rsid w:val="006A7410"/>
    <w:rsid w:val="006B0A7E"/>
    <w:rsid w:val="006B445E"/>
    <w:rsid w:val="006B4C69"/>
    <w:rsid w:val="006B5299"/>
    <w:rsid w:val="006B6126"/>
    <w:rsid w:val="006C3934"/>
    <w:rsid w:val="006C5282"/>
    <w:rsid w:val="006C6D0B"/>
    <w:rsid w:val="006D3C7E"/>
    <w:rsid w:val="006D55B2"/>
    <w:rsid w:val="006D6545"/>
    <w:rsid w:val="006D7D1A"/>
    <w:rsid w:val="006D7D22"/>
    <w:rsid w:val="006F748B"/>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0DF3"/>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D1031"/>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83B18"/>
    <w:rsid w:val="00A90411"/>
    <w:rsid w:val="00A90D00"/>
    <w:rsid w:val="00A91714"/>
    <w:rsid w:val="00A923F0"/>
    <w:rsid w:val="00A94D82"/>
    <w:rsid w:val="00AA04D5"/>
    <w:rsid w:val="00AA0F90"/>
    <w:rsid w:val="00AA473E"/>
    <w:rsid w:val="00AB1A06"/>
    <w:rsid w:val="00AB28C3"/>
    <w:rsid w:val="00AB7D40"/>
    <w:rsid w:val="00AC0341"/>
    <w:rsid w:val="00AC32BB"/>
    <w:rsid w:val="00AD4312"/>
    <w:rsid w:val="00AD77E9"/>
    <w:rsid w:val="00AE00B7"/>
    <w:rsid w:val="00AE0584"/>
    <w:rsid w:val="00AE3A58"/>
    <w:rsid w:val="00AE78CE"/>
    <w:rsid w:val="00AF1983"/>
    <w:rsid w:val="00AF22AF"/>
    <w:rsid w:val="00AF2FB5"/>
    <w:rsid w:val="00AF3316"/>
    <w:rsid w:val="00AF7742"/>
    <w:rsid w:val="00AF7CB0"/>
    <w:rsid w:val="00B03E53"/>
    <w:rsid w:val="00B05003"/>
    <w:rsid w:val="00B10D1C"/>
    <w:rsid w:val="00B118A9"/>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B22"/>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82"/>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19DD"/>
    <w:rsid w:val="00C941FD"/>
    <w:rsid w:val="00CA04A4"/>
    <w:rsid w:val="00CB0373"/>
    <w:rsid w:val="00CB0653"/>
    <w:rsid w:val="00CB2A42"/>
    <w:rsid w:val="00CB2B90"/>
    <w:rsid w:val="00CB48C3"/>
    <w:rsid w:val="00CB58D9"/>
    <w:rsid w:val="00CB5E61"/>
    <w:rsid w:val="00CB6181"/>
    <w:rsid w:val="00CB64DA"/>
    <w:rsid w:val="00CC0F2B"/>
    <w:rsid w:val="00CC1AD5"/>
    <w:rsid w:val="00CC4B39"/>
    <w:rsid w:val="00CC70A9"/>
    <w:rsid w:val="00CD1351"/>
    <w:rsid w:val="00CD4595"/>
    <w:rsid w:val="00CD5714"/>
    <w:rsid w:val="00CD6B39"/>
    <w:rsid w:val="00CD7911"/>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2277"/>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5DB8"/>
    <w:rsid w:val="00DB6E69"/>
    <w:rsid w:val="00DC39CC"/>
    <w:rsid w:val="00DC6F77"/>
    <w:rsid w:val="00DD3F42"/>
    <w:rsid w:val="00DE0BE0"/>
    <w:rsid w:val="00DE4713"/>
    <w:rsid w:val="00DE4D60"/>
    <w:rsid w:val="00DE635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2824"/>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35</Pages>
  <Words>3249</Words>
  <Characters>17875</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2021-03-28T00:11:00Z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