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50326266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04070" w14:textId="77777777" w:rsidR="004A6F27" w:rsidRDefault="004A6F27" w:rsidP="00307692">
      <w:r>
        <w:separator/>
      </w:r>
    </w:p>
  </w:endnote>
  <w:endnote w:type="continuationSeparator" w:id="0">
    <w:p w14:paraId="3F682E04" w14:textId="77777777" w:rsidR="004A6F27" w:rsidRDefault="004A6F2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54F18" w14:textId="77777777" w:rsidR="004A6F27" w:rsidRDefault="004A6F27" w:rsidP="00307692">
      <w:r>
        <w:separator/>
      </w:r>
    </w:p>
  </w:footnote>
  <w:footnote w:type="continuationSeparator" w:id="0">
    <w:p w14:paraId="71E9EEFF" w14:textId="77777777" w:rsidR="004A6F27" w:rsidRDefault="004A6F2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6F27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3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1655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