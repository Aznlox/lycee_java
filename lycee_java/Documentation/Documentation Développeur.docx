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052766" w14:textId="77777777" w:rsidR="00215F2E" w:rsidRDefault="00215F2E" w:rsidP="00307692">
      <w:r>
        <w:separator/>
      </w:r>
    </w:p>
  </w:endnote>
  <w:endnote w:type="continuationSeparator" w:id="0">
    <w:p w14:paraId="5CDFC0A6" w14:textId="77777777" w:rsidR="00215F2E" w:rsidRDefault="00215F2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CE12BB" w14:textId="77777777" w:rsidR="00215F2E" w:rsidRDefault="00215F2E" w:rsidP="00307692">
      <w:r>
        <w:separator/>
      </w:r>
    </w:p>
  </w:footnote>
  <w:footnote w:type="continuationSeparator" w:id="0">
    <w:p w14:paraId="59EBC5D5" w14:textId="77777777" w:rsidR="00215F2E" w:rsidRDefault="00215F2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5F2E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1398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