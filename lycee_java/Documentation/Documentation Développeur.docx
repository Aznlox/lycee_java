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1DE5866E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bouton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6B97ADDB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7A6FF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texte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789B932F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texte 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01245F29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58240" behindDoc="0" locked="0" layoutInCell="1" allowOverlap="1" wp14:anchorId="0638149B" wp14:editId="14F47475">
            <wp:simplePos x="800100" y="6013450"/>
            <wp:positionH relativeFrom="column">
              <wp:align>left</wp:align>
            </wp:positionH>
            <wp:positionV relativeFrom="paragraph">
              <wp:align>top</wp:align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377">
        <w:rPr>
          <w:rFonts w:ascii="Segoe UI Black" w:hAnsi="Segoe UI Black" w:cs="Segoe UI Semibold"/>
          <w:color w:val="AFCA0B"/>
          <w:sz w:val="44"/>
          <w:szCs w:val="44"/>
        </w:rPr>
        <w:br w:type="textWrapping" w:clear="all"/>
      </w:r>
    </w:p>
    <w:p w14:paraId="643E81CC" w14:textId="5111FAB0" w:rsidR="00A53C71" w:rsidRPr="00166ADF" w:rsidRDefault="001B6377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 instaure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bookmarkStart w:id="0" w:name="_GoBack"/>
      <w:bookmarkEnd w:id="0"/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DD79F1" w14:textId="77777777" w:rsidR="005A7188" w:rsidRDefault="005A7188" w:rsidP="00307692">
      <w:r>
        <w:separator/>
      </w:r>
    </w:p>
  </w:endnote>
  <w:endnote w:type="continuationSeparator" w:id="0">
    <w:p w14:paraId="565EB150" w14:textId="77777777" w:rsidR="005A7188" w:rsidRDefault="005A7188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7EFCF4" w14:textId="77777777" w:rsidR="005A7188" w:rsidRDefault="005A7188" w:rsidP="00307692">
      <w:r>
        <w:separator/>
      </w:r>
    </w:p>
  </w:footnote>
  <w:footnote w:type="continuationSeparator" w:id="0">
    <w:p w14:paraId="70FEE4D2" w14:textId="77777777" w:rsidR="005A7188" w:rsidRDefault="005A7188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00B0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A7188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E0B"/>
    <w:rsid w:val="00EF7515"/>
    <w:rsid w:val="00F00455"/>
    <w:rsid w:val="00F0227F"/>
    <w:rsid w:val="00F05D40"/>
    <w:rsid w:val="00F1451E"/>
    <w:rsid w:val="00F14C47"/>
    <w:rsid w:val="00F224D3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2AE4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22</Pages>
  <Words>954</Words>
  <Characters>5247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6189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2021-03-22T15:21:00Z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