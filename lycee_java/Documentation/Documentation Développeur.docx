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19F73882" w:rsidR="007A6AE3" w:rsidRPr="00982F99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4CDF52" w14:textId="77777777" w:rsidR="00251D52" w:rsidRDefault="00251D52" w:rsidP="00307692">
      <w:r>
        <w:separator/>
      </w:r>
    </w:p>
  </w:endnote>
  <w:endnote w:type="continuationSeparator" w:id="0">
    <w:p w14:paraId="46E9640B" w14:textId="77777777" w:rsidR="00251D52" w:rsidRDefault="00251D5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7F19D8" w14:textId="77777777" w:rsidR="00251D52" w:rsidRDefault="00251D52" w:rsidP="00307692">
      <w:r>
        <w:separator/>
      </w:r>
    </w:p>
  </w:footnote>
  <w:footnote w:type="continuationSeparator" w:id="0">
    <w:p w14:paraId="3D812D28" w14:textId="77777777" w:rsidR="00251D52" w:rsidRDefault="00251D5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1D52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185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