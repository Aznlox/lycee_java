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Pr="00AB1A06" w:rsidRDefault="00D74875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</w:t>
      </w:r>
      <w:bookmarkStart w:id="0" w:name="_GoBack"/>
      <w:bookmarkEnd w:id="0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F9B7A7" w14:textId="77777777" w:rsidR="009F71DB" w:rsidRDefault="009F71DB" w:rsidP="00307692">
      <w:r>
        <w:separator/>
      </w:r>
    </w:p>
  </w:endnote>
  <w:endnote w:type="continuationSeparator" w:id="0">
    <w:p w14:paraId="5FC1ADBE" w14:textId="77777777" w:rsidR="009F71DB" w:rsidRDefault="009F71D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5218A8" w14:textId="77777777" w:rsidR="009F71DB" w:rsidRDefault="009F71DB" w:rsidP="00307692">
      <w:r>
        <w:separator/>
      </w:r>
    </w:p>
  </w:footnote>
  <w:footnote w:type="continuationSeparator" w:id="0">
    <w:p w14:paraId="20D310E9" w14:textId="77777777" w:rsidR="009F71DB" w:rsidRDefault="009F71D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615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