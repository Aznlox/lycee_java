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056D6EDF" w:rsidR="001C7A00" w:rsidRPr="00982F99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0F78F" w14:textId="77777777" w:rsidR="006D121C" w:rsidRDefault="006D121C" w:rsidP="00307692">
      <w:r>
        <w:separator/>
      </w:r>
    </w:p>
  </w:endnote>
  <w:endnote w:type="continuationSeparator" w:id="0">
    <w:p w14:paraId="231973C6" w14:textId="77777777" w:rsidR="006D121C" w:rsidRDefault="006D121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70D2E" w14:textId="77777777" w:rsidR="006D121C" w:rsidRDefault="006D121C" w:rsidP="00307692">
      <w:r>
        <w:separator/>
      </w:r>
    </w:p>
  </w:footnote>
  <w:footnote w:type="continuationSeparator" w:id="0">
    <w:p w14:paraId="4D49CC9A" w14:textId="77777777" w:rsidR="006D121C" w:rsidRDefault="006D121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121C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184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