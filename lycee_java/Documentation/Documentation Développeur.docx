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17C86" w14:textId="77777777" w:rsidR="00FD29B5" w:rsidRDefault="00FD29B5" w:rsidP="00307692">
      <w:r>
        <w:separator/>
      </w:r>
    </w:p>
  </w:endnote>
  <w:endnote w:type="continuationSeparator" w:id="0">
    <w:p w14:paraId="29C8E1D3" w14:textId="77777777" w:rsidR="00FD29B5" w:rsidRDefault="00FD29B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0D69A9" w14:textId="77777777" w:rsidR="00FD29B5" w:rsidRDefault="00FD29B5" w:rsidP="00307692">
      <w:r>
        <w:separator/>
      </w:r>
    </w:p>
  </w:footnote>
  <w:footnote w:type="continuationSeparator" w:id="0">
    <w:p w14:paraId="73FF15D8" w14:textId="77777777" w:rsidR="00FD29B5" w:rsidRDefault="00FD29B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29B5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937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