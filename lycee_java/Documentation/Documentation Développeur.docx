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1F2C0A81" w:rsidR="00AD4312" w:rsidRDefault="00AD4312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demande, si l’uttilisateur clique sur le bouton pour ajouter une sanction ou une abscence, de le rediriger vers la page « form ». On n’oublie pas la gestion d’erreur.</w:t>
      </w:r>
      <w:bookmarkStart w:id="0" w:name="_GoBack"/>
      <w:bookmarkEnd w:id="0"/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D7A08" w14:textId="77777777" w:rsidR="003306E0" w:rsidRDefault="003306E0" w:rsidP="00307692">
      <w:r>
        <w:separator/>
      </w:r>
    </w:p>
  </w:endnote>
  <w:endnote w:type="continuationSeparator" w:id="0">
    <w:p w14:paraId="737AAFE3" w14:textId="77777777" w:rsidR="003306E0" w:rsidRDefault="003306E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B4E09C" w14:textId="77777777" w:rsidR="003306E0" w:rsidRDefault="003306E0" w:rsidP="00307692">
      <w:r>
        <w:separator/>
      </w:r>
    </w:p>
  </w:footnote>
  <w:footnote w:type="continuationSeparator" w:id="0">
    <w:p w14:paraId="612585D1" w14:textId="77777777" w:rsidR="003306E0" w:rsidRDefault="003306E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06E0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1155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