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11449F" w14:textId="77777777" w:rsidR="00291F7B" w:rsidRDefault="00291F7B" w:rsidP="00307692">
      <w:r>
        <w:separator/>
      </w:r>
    </w:p>
  </w:endnote>
  <w:endnote w:type="continuationSeparator" w:id="0">
    <w:p w14:paraId="5734BF20" w14:textId="77777777" w:rsidR="00291F7B" w:rsidRDefault="00291F7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4DDC05" w14:textId="77777777" w:rsidR="00291F7B" w:rsidRDefault="00291F7B" w:rsidP="00307692">
      <w:r>
        <w:separator/>
      </w:r>
    </w:p>
  </w:footnote>
  <w:footnote w:type="continuationSeparator" w:id="0">
    <w:p w14:paraId="77EF9D77" w14:textId="77777777" w:rsidR="00291F7B" w:rsidRDefault="00291F7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1F7B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1331</Words>
  <Characters>7322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2021-03-22T18:59:00Z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