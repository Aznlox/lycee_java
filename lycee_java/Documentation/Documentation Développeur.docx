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Pr="00AB1A06" w:rsidRDefault="00D74875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594A42F7" w:rsidR="0028018A" w:rsidRDefault="0028018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On déclare la classe « Admin_viesco » qui porte également le nom du fichier. Cette méthode est celle du fichier entier. Elle hérite de la méthode « Global ».</w:t>
      </w:r>
      <w:bookmarkStart w:id="0" w:name="_GoBack"/>
      <w:bookmarkEnd w:id="0"/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6A29CE" w14:textId="77777777" w:rsidR="004B175C" w:rsidRDefault="004B175C" w:rsidP="00307692">
      <w:r>
        <w:separator/>
      </w:r>
    </w:p>
  </w:endnote>
  <w:endnote w:type="continuationSeparator" w:id="0">
    <w:p w14:paraId="485D1108" w14:textId="77777777" w:rsidR="004B175C" w:rsidRDefault="004B175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3CEB41" w14:textId="77777777" w:rsidR="004B175C" w:rsidRDefault="004B175C" w:rsidP="00307692">
      <w:r>
        <w:separator/>
      </w:r>
    </w:p>
  </w:footnote>
  <w:footnote w:type="continuationSeparator" w:id="0">
    <w:p w14:paraId="75D6E8E3" w14:textId="77777777" w:rsidR="004B175C" w:rsidRDefault="004B175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175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571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