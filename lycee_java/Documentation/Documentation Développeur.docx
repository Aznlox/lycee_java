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autre attribut : « 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Database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», 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et 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de type 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objet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7664" w14:textId="08F423F8" w:rsidR="00CB64DA" w:rsidRDefault="00CB64D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61B5D4C" w14:textId="64CC77F7" w:rsidR="00D54EA2" w:rsidRDefault="00D54EA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47BEDD9" wp14:editId="43EFA33A">
            <wp:extent cx="6640571" cy="1187257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9606" cy="11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77777777" w:rsidR="001F7CB8" w:rsidRDefault="001F7CB8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footerReference w:type="first" r:id="rId67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D7922D" w14:textId="77777777" w:rsidR="001E2A81" w:rsidRDefault="001E2A81" w:rsidP="00307692">
      <w:r>
        <w:separator/>
      </w:r>
    </w:p>
  </w:endnote>
  <w:endnote w:type="continuationSeparator" w:id="0">
    <w:p w14:paraId="12D9DF20" w14:textId="77777777" w:rsidR="001E2A81" w:rsidRDefault="001E2A81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C002FB" w14:textId="77777777" w:rsidR="001E2A81" w:rsidRDefault="001E2A81" w:rsidP="00307692">
      <w:r>
        <w:separator/>
      </w:r>
    </w:p>
  </w:footnote>
  <w:footnote w:type="continuationSeparator" w:id="0">
    <w:p w14:paraId="5622CF83" w14:textId="77777777" w:rsidR="001E2A81" w:rsidRDefault="001E2A81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158"/>
    <w:rsid w:val="001C5953"/>
    <w:rsid w:val="001C6DA1"/>
    <w:rsid w:val="001D1AB5"/>
    <w:rsid w:val="001D7187"/>
    <w:rsid w:val="001E0C3D"/>
    <w:rsid w:val="001E2A81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01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B64DA"/>
    <w:rsid w:val="00CC1AD5"/>
    <w:rsid w:val="00CC4B39"/>
    <w:rsid w:val="00CD1351"/>
    <w:rsid w:val="00CD4595"/>
    <w:rsid w:val="00CD5714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eader" Target="header2.xml"/><Relationship Id="rId68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eader" Target="header3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1.xml"/><Relationship Id="rId69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oter" Target="foot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28</Pages>
  <Words>1658</Words>
  <Characters>9122</Characters>
  <Application>Microsoft Office Word</Application>
  <DocSecurity>0</DocSecurity>
  <Lines>76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10759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2021-03-24T20:15:00Z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