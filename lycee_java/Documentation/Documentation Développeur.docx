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C20F8" w14:textId="77777777" w:rsidR="00A1161F" w:rsidRDefault="00A1161F" w:rsidP="00307692">
      <w:r>
        <w:separator/>
      </w:r>
    </w:p>
  </w:endnote>
  <w:endnote w:type="continuationSeparator" w:id="0">
    <w:p w14:paraId="049D0948" w14:textId="77777777" w:rsidR="00A1161F" w:rsidRDefault="00A1161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39806" w14:textId="77777777" w:rsidR="00A1161F" w:rsidRDefault="00A1161F" w:rsidP="00307692">
      <w:r>
        <w:separator/>
      </w:r>
    </w:p>
  </w:footnote>
  <w:footnote w:type="continuationSeparator" w:id="0">
    <w:p w14:paraId="21C16621" w14:textId="77777777" w:rsidR="00A1161F" w:rsidRDefault="00A1161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1F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33</Pages>
  <Words>2394</Words>
  <Characters>13173</Characters>
  <Application>Microsoft Office Word</Application>
  <DocSecurity>0</DocSecurity>
  <Lines>109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