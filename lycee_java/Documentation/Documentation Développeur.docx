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E5F95C6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bookmarkStart w:id="0" w:name="_GoBack"/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texte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</w:p>
    <w:bookmarkEnd w:id="0"/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2486D0" w14:textId="77777777" w:rsidR="00B51976" w:rsidRDefault="00B51976" w:rsidP="00307692">
      <w:r>
        <w:separator/>
      </w:r>
    </w:p>
  </w:endnote>
  <w:endnote w:type="continuationSeparator" w:id="0">
    <w:p w14:paraId="29B4B73A" w14:textId="77777777" w:rsidR="00B51976" w:rsidRDefault="00B51976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22711A" w14:textId="77777777" w:rsidR="00B51976" w:rsidRDefault="00B51976" w:rsidP="00307692">
      <w:r>
        <w:separator/>
      </w:r>
    </w:p>
  </w:footnote>
  <w:footnote w:type="continuationSeparator" w:id="0">
    <w:p w14:paraId="6E158622" w14:textId="77777777" w:rsidR="00B51976" w:rsidRDefault="00B51976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976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988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