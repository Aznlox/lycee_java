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concluente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proofErr w:type="gramStart"/>
      <w:r w:rsidR="00B94B22" w:rsidRPr="00370415">
        <w:rPr>
          <w:rFonts w:ascii="Comic Sans MS" w:hAnsi="Comic Sans MS" w:cs="Segoe UI Semibold"/>
          <w:b/>
          <w:color w:val="000000" w:themeColor="text1"/>
        </w:rPr>
        <w:t>tout les cas</w:t>
      </w:r>
      <w:proofErr w:type="gramEnd"/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proofErr w:type="gramStart"/>
      <w:r w:rsidRPr="00AA473E">
        <w:rPr>
          <w:rFonts w:ascii="Comic Sans MS" w:hAnsi="Comic Sans MS" w:cs="Segoe UI Semibold"/>
          <w:b/>
          <w:color w:val="000000" w:themeColor="text1"/>
        </w:rPr>
        <w:t xml:space="preserve">type 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ResultSet</w:t>
      </w:r>
      <w:proofErr w:type="spellEnd"/>
      <w:proofErr w:type="gram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proofErr w:type="gramStart"/>
      <w:r w:rsidR="008D1031" w:rsidRPr="00AA473E">
        <w:rPr>
          <w:rFonts w:ascii="Comic Sans MS" w:hAnsi="Comic Sans MS" w:cs="Segoe UI Semibold"/>
          <w:b/>
          <w:color w:val="000000" w:themeColor="text1"/>
        </w:rPr>
        <w:t>les informations issus</w:t>
      </w:r>
      <w:proofErr w:type="gram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exeption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AA473E" w:rsidRDefault="0065094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identidiants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proofErr w:type="gramStart"/>
      <w:r w:rsidR="00301F73" w:rsidRPr="007B0DF3">
        <w:rPr>
          <w:rFonts w:ascii="Comic Sans MS" w:hAnsi="Comic Sans MS" w:cs="Segoe UI Semibold"/>
          <w:b/>
          <w:color w:val="000000" w:themeColor="text1"/>
        </w:rPr>
        <w:t>une méthode extérieures</w:t>
      </w:r>
      <w:proofErr w:type="gram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uttilisateurs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décalre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varieble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intéragir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5185DEB7" w:rsidR="00F54259" w:rsidRPr="007B0DF3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Pr="007B0DF3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33C8C" w14:textId="77777777" w:rsidR="00913309" w:rsidRDefault="00913309" w:rsidP="00307692">
      <w:r>
        <w:separator/>
      </w:r>
    </w:p>
  </w:endnote>
  <w:endnote w:type="continuationSeparator" w:id="0">
    <w:p w14:paraId="3069D533" w14:textId="77777777" w:rsidR="00913309" w:rsidRDefault="0091330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7F468" w14:textId="77777777" w:rsidR="00913309" w:rsidRDefault="00913309" w:rsidP="00307692">
      <w:r>
        <w:separator/>
      </w:r>
    </w:p>
  </w:footnote>
  <w:footnote w:type="continuationSeparator" w:id="0">
    <w:p w14:paraId="48CE06B0" w14:textId="77777777" w:rsidR="00913309" w:rsidRDefault="0091330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B6EF6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3309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3158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