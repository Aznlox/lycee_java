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Default="009843D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met un widget composite et on indique son emplacement.</w:t>
      </w:r>
      <w:bookmarkStart w:id="0" w:name="_GoBack"/>
      <w:bookmarkEnd w:id="0"/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A9AB4E" w14:textId="77777777" w:rsidR="001157B6" w:rsidRDefault="001157B6" w:rsidP="00307692">
      <w:r>
        <w:separator/>
      </w:r>
    </w:p>
  </w:endnote>
  <w:endnote w:type="continuationSeparator" w:id="0">
    <w:p w14:paraId="7DA8C64A" w14:textId="77777777" w:rsidR="001157B6" w:rsidRDefault="001157B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53DD2" w14:textId="77777777" w:rsidR="001157B6" w:rsidRDefault="001157B6" w:rsidP="00307692">
      <w:r>
        <w:separator/>
      </w:r>
    </w:p>
  </w:footnote>
  <w:footnote w:type="continuationSeparator" w:id="0">
    <w:p w14:paraId="7EBE05BE" w14:textId="77777777" w:rsidR="001157B6" w:rsidRDefault="001157B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157B6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962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