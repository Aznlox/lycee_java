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87125CC" w:rsidR="008B0D66" w:rsidRDefault="008B0D6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une méthode en accès public.</w:t>
      </w:r>
      <w:bookmarkStart w:id="0" w:name="_GoBack"/>
      <w:bookmarkEnd w:id="0"/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EB98CD" w14:textId="77777777" w:rsidR="0074126C" w:rsidRDefault="0074126C" w:rsidP="00307692">
      <w:r>
        <w:separator/>
      </w:r>
    </w:p>
  </w:endnote>
  <w:endnote w:type="continuationSeparator" w:id="0">
    <w:p w14:paraId="61017741" w14:textId="77777777" w:rsidR="0074126C" w:rsidRDefault="0074126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4CF19D" w14:textId="77777777" w:rsidR="0074126C" w:rsidRDefault="0074126C" w:rsidP="00307692">
      <w:r>
        <w:separator/>
      </w:r>
    </w:p>
  </w:footnote>
  <w:footnote w:type="continuationSeparator" w:id="0">
    <w:p w14:paraId="63D7A198" w14:textId="77777777" w:rsidR="0074126C" w:rsidRDefault="0074126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126C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943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