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autre attribut : « 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Database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et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de type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objet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64788266" w:rsidR="00F611DE" w:rsidRDefault="00F611DE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met un composite (avec windows builder) en face. Pour que l’uttilisateur puisse intéragir avec la machine.</w:t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ACAB9" w14:textId="77777777" w:rsidR="003322E8" w:rsidRDefault="003322E8" w:rsidP="00307692">
      <w:r>
        <w:separator/>
      </w:r>
    </w:p>
  </w:endnote>
  <w:endnote w:type="continuationSeparator" w:id="0">
    <w:p w14:paraId="1B24E276" w14:textId="77777777" w:rsidR="003322E8" w:rsidRDefault="003322E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3DA325" w14:textId="77777777" w:rsidR="003322E8" w:rsidRDefault="003322E8" w:rsidP="00307692">
      <w:r>
        <w:separator/>
      </w:r>
    </w:p>
  </w:footnote>
  <w:footnote w:type="continuationSeparator" w:id="0">
    <w:p w14:paraId="2906B3B6" w14:textId="77777777" w:rsidR="003322E8" w:rsidRDefault="003322E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2E8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1650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