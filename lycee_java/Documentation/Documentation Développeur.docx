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75063594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</w:t>
      </w:r>
      <w:bookmarkStart w:id="0" w:name="_GoBack"/>
      <w:bookmarkEnd w:id="0"/>
      <w:r w:rsidRPr="00EA5701">
        <w:rPr>
          <w:rFonts w:ascii="Comic Sans MS" w:hAnsi="Comic Sans MS" w:cs="Segoe UI Semibold"/>
          <w:b/>
          <w:color w:val="000000" w:themeColor="text1"/>
        </w:rPr>
        <w:t>.</w:t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88934" w14:textId="77777777" w:rsidR="00D347E9" w:rsidRDefault="00D347E9" w:rsidP="00307692">
      <w:r>
        <w:separator/>
      </w:r>
    </w:p>
  </w:endnote>
  <w:endnote w:type="continuationSeparator" w:id="0">
    <w:p w14:paraId="1AA0F014" w14:textId="77777777" w:rsidR="00D347E9" w:rsidRDefault="00D347E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5FBF8" w14:textId="77777777" w:rsidR="00D347E9" w:rsidRDefault="00D347E9" w:rsidP="00307692">
      <w:r>
        <w:separator/>
      </w:r>
    </w:p>
  </w:footnote>
  <w:footnote w:type="continuationSeparator" w:id="0">
    <w:p w14:paraId="4B14DF02" w14:textId="77777777" w:rsidR="00D347E9" w:rsidRDefault="00D347E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47E9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814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