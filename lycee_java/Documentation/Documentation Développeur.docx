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0D1FB553" w:rsidR="00D54EA2" w:rsidRPr="00402BE3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64B222" w14:textId="77777777" w:rsidR="005769F1" w:rsidRDefault="005769F1" w:rsidP="00307692">
      <w:r>
        <w:separator/>
      </w:r>
    </w:p>
  </w:endnote>
  <w:endnote w:type="continuationSeparator" w:id="0">
    <w:p w14:paraId="2CD3B76A" w14:textId="77777777" w:rsidR="005769F1" w:rsidRDefault="005769F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3C4135" w14:textId="77777777" w:rsidR="005769F1" w:rsidRDefault="005769F1" w:rsidP="00307692">
      <w:r>
        <w:separator/>
      </w:r>
    </w:p>
  </w:footnote>
  <w:footnote w:type="continuationSeparator" w:id="0">
    <w:p w14:paraId="2B9FD0DB" w14:textId="77777777" w:rsidR="005769F1" w:rsidRDefault="005769F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769F1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1250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