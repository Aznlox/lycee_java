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28F3C328" w:rsidR="002F3F7A" w:rsidRPr="00402BE3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3ABD39DF">
            <wp:extent cx="7316470" cy="145161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EFDA51" w14:textId="77777777" w:rsidR="00984300" w:rsidRDefault="00984300" w:rsidP="00307692">
      <w:r>
        <w:separator/>
      </w:r>
    </w:p>
  </w:endnote>
  <w:endnote w:type="continuationSeparator" w:id="0">
    <w:p w14:paraId="3CF16A62" w14:textId="77777777" w:rsidR="00984300" w:rsidRDefault="0098430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557710" w14:textId="77777777" w:rsidR="00984300" w:rsidRDefault="00984300" w:rsidP="00307692">
      <w:r>
        <w:separator/>
      </w:r>
    </w:p>
  </w:footnote>
  <w:footnote w:type="continuationSeparator" w:id="0">
    <w:p w14:paraId="2A1A6542" w14:textId="77777777" w:rsidR="00984300" w:rsidRDefault="0098430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00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eader" Target="head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1250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