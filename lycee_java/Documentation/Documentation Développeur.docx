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7ED59D3A" w:rsidR="001A584B" w:rsidRPr="00CD6B39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13B5D2" w14:textId="77777777" w:rsidR="005073D0" w:rsidRDefault="005073D0" w:rsidP="00307692">
      <w:r>
        <w:separator/>
      </w:r>
    </w:p>
  </w:endnote>
  <w:endnote w:type="continuationSeparator" w:id="0">
    <w:p w14:paraId="43E24826" w14:textId="77777777" w:rsidR="005073D0" w:rsidRDefault="005073D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AC49D" w14:textId="77777777" w:rsidR="005073D0" w:rsidRDefault="005073D0" w:rsidP="00307692">
      <w:r>
        <w:separator/>
      </w:r>
    </w:p>
  </w:footnote>
  <w:footnote w:type="continuationSeparator" w:id="0">
    <w:p w14:paraId="44CA1BAB" w14:textId="77777777" w:rsidR="005073D0" w:rsidRDefault="005073D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073D0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2815</Words>
  <Characters>15486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