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79A987DF" w:rsidR="00E83FC8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189AC72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CE1" w14:textId="3D62D7EA" w:rsidR="00555682" w:rsidRPr="00982F99" w:rsidRDefault="00555682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01FE95" wp14:editId="4A6C1153">
            <wp:extent cx="6535420" cy="3714106"/>
            <wp:effectExtent l="0" t="0" r="0" b="127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45950" cy="3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01498E" w14:textId="77777777" w:rsidR="00F37BAE" w:rsidRDefault="00F37BAE" w:rsidP="00307692">
      <w:r>
        <w:separator/>
      </w:r>
    </w:p>
  </w:endnote>
  <w:endnote w:type="continuationSeparator" w:id="0">
    <w:p w14:paraId="68573A12" w14:textId="77777777" w:rsidR="00F37BAE" w:rsidRDefault="00F37BA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DC8F65" w14:textId="77777777" w:rsidR="00F37BAE" w:rsidRDefault="00F37BAE" w:rsidP="00307692">
      <w:r>
        <w:separator/>
      </w:r>
    </w:p>
  </w:footnote>
  <w:footnote w:type="continuationSeparator" w:id="0">
    <w:p w14:paraId="6A26431E" w14:textId="77777777" w:rsidR="00F37BAE" w:rsidRDefault="00F37BA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5682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A4C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37BAE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tyles" Target="style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