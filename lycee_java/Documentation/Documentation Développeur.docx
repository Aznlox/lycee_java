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B91BB8C" w:rsidR="0047396B" w:rsidRDefault="0047396B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Sous forme de liste, on ajoute un label, on indique ses caractéristiques à travers le package Windows Builder et on l’indique à l’uttitlisateur en affichant « Luste des Elèves ».</w:t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lastRenderedPageBreak/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entier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5A27B" w14:textId="77777777" w:rsidR="006C638C" w:rsidRDefault="006C638C" w:rsidP="00307692">
      <w:r>
        <w:separator/>
      </w:r>
    </w:p>
  </w:endnote>
  <w:endnote w:type="continuationSeparator" w:id="0">
    <w:p w14:paraId="1D65391D" w14:textId="77777777" w:rsidR="006C638C" w:rsidRDefault="006C638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4DF57" w14:textId="77777777" w:rsidR="006C638C" w:rsidRDefault="006C638C" w:rsidP="00307692">
      <w:r>
        <w:separator/>
      </w:r>
    </w:p>
  </w:footnote>
  <w:footnote w:type="continuationSeparator" w:id="0">
    <w:p w14:paraId="54162540" w14:textId="77777777" w:rsidR="006C638C" w:rsidRDefault="006C638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38C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2672</Words>
  <Characters>14696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