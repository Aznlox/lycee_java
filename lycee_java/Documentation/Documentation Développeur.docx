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664" w14:textId="67B2B62E" w:rsidR="00CB64DA" w:rsidRDefault="00CB64D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met un label composite pour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séléctionner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un élève.</w:t>
      </w:r>
    </w:p>
    <w:p w14:paraId="061B5D4C" w14:textId="64CC77F7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77777777" w:rsidR="001F7CB8" w:rsidRDefault="001F7CB8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DB53A6" w14:textId="77777777" w:rsidR="00A83137" w:rsidRDefault="00A83137" w:rsidP="00307692">
      <w:r>
        <w:separator/>
      </w:r>
    </w:p>
  </w:endnote>
  <w:endnote w:type="continuationSeparator" w:id="0">
    <w:p w14:paraId="6653725B" w14:textId="77777777" w:rsidR="00A83137" w:rsidRDefault="00A8313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B8730" w14:textId="77777777" w:rsidR="00A83137" w:rsidRDefault="00A83137" w:rsidP="00307692">
      <w:r>
        <w:separator/>
      </w:r>
    </w:p>
  </w:footnote>
  <w:footnote w:type="continuationSeparator" w:id="0">
    <w:p w14:paraId="579B546D" w14:textId="77777777" w:rsidR="00A83137" w:rsidRDefault="00A8313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137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1658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