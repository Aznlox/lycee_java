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0D67E3EE">
            <wp:extent cx="7316470" cy="7512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709" w14:textId="07460D72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3F8F0" w14:textId="77777777" w:rsidR="004F556F" w:rsidRDefault="004F556F" w:rsidP="00307692">
      <w:r>
        <w:separator/>
      </w:r>
    </w:p>
  </w:endnote>
  <w:endnote w:type="continuationSeparator" w:id="0">
    <w:p w14:paraId="06EC673A" w14:textId="77777777" w:rsidR="004F556F" w:rsidRDefault="004F556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1E219" w14:textId="77777777" w:rsidR="004F556F" w:rsidRDefault="004F556F" w:rsidP="00307692">
      <w:r>
        <w:separator/>
      </w:r>
    </w:p>
  </w:footnote>
  <w:footnote w:type="continuationSeparator" w:id="0">
    <w:p w14:paraId="112158D6" w14:textId="77777777" w:rsidR="004F556F" w:rsidRDefault="004F556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556F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1656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