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311B2D12" w:rsidR="00CB2B90" w:rsidRPr="00FA6B5D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612A2CE6" w:rsidR="007E6616" w:rsidRDefault="00DE6356" w:rsidP="00BF54A1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On déclare trois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du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tableai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libelle.  Une pour le nom, une pour le prénom et une autre </w:t>
      </w:r>
      <w:r w:rsidRPr="00DE6356"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pour l’identifiant. Les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sont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nomées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en haut et y figures une chaine de caractères indiquant à l’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uttilisatur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pour l’identifiant. Les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colones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sont 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nomées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en haut et y figures une chaine de caractères indiquant à l’</w:t>
      </w:r>
      <w:proofErr w:type="spellStart"/>
      <w:r w:rsidRPr="00DE6356"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 w:rsidRPr="00DE6356">
        <w:rPr>
          <w:rFonts w:ascii="Segoe UI Black" w:hAnsi="Segoe UI Black" w:cs="Segoe UI Semibold"/>
          <w:color w:val="AFCA0B"/>
          <w:sz w:val="44"/>
          <w:szCs w:val="44"/>
        </w:rPr>
        <w:t xml:space="preserve"> le contenu de la colonne.</w:t>
      </w:r>
      <w:r w:rsidR="00852A11"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</w:t>
      </w:r>
      <w:r w:rsidR="00335C7D">
        <w:rPr>
          <w:rFonts w:ascii="Comic Sans MS" w:hAnsi="Comic Sans MS" w:cs="Segoe UI Semibold"/>
          <w:b/>
          <w:color w:val="000000" w:themeColor="text1"/>
        </w:rPr>
        <w:t>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</w:t>
      </w:r>
      <w:r w:rsidR="00952030">
        <w:rPr>
          <w:rFonts w:ascii="Comic Sans MS" w:hAnsi="Comic Sans MS" w:cs="Segoe UI Semibold"/>
          <w:b/>
          <w:color w:val="000000" w:themeColor="text1"/>
        </w:rPr>
        <w:t>es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aux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colonne</w:t>
      </w:r>
      <w:r w:rsidR="00952030">
        <w:rPr>
          <w:rFonts w:ascii="Comic Sans MS" w:hAnsi="Comic Sans MS" w:cs="Segoe UI Semibold"/>
          <w:b/>
          <w:color w:val="000000" w:themeColor="text1"/>
        </w:rPr>
        <w:t>s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 « fk_</w:t>
      </w:r>
      <w:r w:rsidR="00952030">
        <w:rPr>
          <w:rFonts w:ascii="Comic Sans MS" w:hAnsi="Comic Sans MS" w:cs="Segoe UI Semibold"/>
          <w:b/>
          <w:color w:val="000000" w:themeColor="text1"/>
        </w:rPr>
        <w:t>classe2</w:t>
      </w:r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</w:t>
      </w:r>
      <w:r w:rsidR="00952030">
        <w:rPr>
          <w:rFonts w:ascii="Comic Sans MS" w:hAnsi="Comic Sans MS" w:cs="Segoe UI Semibold"/>
          <w:b/>
          <w:color w:val="000000" w:themeColor="text1"/>
        </w:rPr>
        <w:t>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9B2F43" w14:textId="6BCD5497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0AAB0" w14:textId="77777777" w:rsidR="00126B6F" w:rsidRDefault="00126B6F" w:rsidP="00307692">
      <w:r>
        <w:separator/>
      </w:r>
    </w:p>
  </w:endnote>
  <w:endnote w:type="continuationSeparator" w:id="0">
    <w:p w14:paraId="51CD0185" w14:textId="77777777" w:rsidR="00126B6F" w:rsidRDefault="00126B6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7062C" w14:textId="77777777" w:rsidR="00126B6F" w:rsidRDefault="00126B6F" w:rsidP="00307692">
      <w:r>
        <w:separator/>
      </w:r>
    </w:p>
  </w:footnote>
  <w:footnote w:type="continuationSeparator" w:id="0">
    <w:p w14:paraId="3DAD8FA1" w14:textId="77777777" w:rsidR="00126B6F" w:rsidRDefault="00126B6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26B6F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2766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2021-03-27T16:16:00Z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