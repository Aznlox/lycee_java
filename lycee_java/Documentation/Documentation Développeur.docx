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606045E9" w:rsidR="00F00455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139B8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C05CF3" w14:textId="77777777" w:rsidR="0059638A" w:rsidRDefault="0059638A" w:rsidP="00307692">
      <w:r>
        <w:separator/>
      </w:r>
    </w:p>
  </w:endnote>
  <w:endnote w:type="continuationSeparator" w:id="0">
    <w:p w14:paraId="3B9EA519" w14:textId="77777777" w:rsidR="0059638A" w:rsidRDefault="0059638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3CF308" w14:textId="77777777" w:rsidR="0059638A" w:rsidRDefault="0059638A" w:rsidP="00307692">
      <w:r>
        <w:separator/>
      </w:r>
    </w:p>
  </w:footnote>
  <w:footnote w:type="continuationSeparator" w:id="0">
    <w:p w14:paraId="63DF2C67" w14:textId="77777777" w:rsidR="0059638A" w:rsidRDefault="0059638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9638A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19</Pages>
  <Words>181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