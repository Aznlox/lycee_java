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0FCC204F" w:rsidR="001B3F19" w:rsidRDefault="001B3F19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Le bouton de validation contrôle la validité des informations de connexions fournies par l’uttilisateurs, son identifiant et son mot de passe. On y met aussi une gestion d’erreur.</w:t>
      </w:r>
      <w:bookmarkStart w:id="0" w:name="_GoBack"/>
      <w:bookmarkEnd w:id="0"/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92DAC1" w14:textId="77777777" w:rsidR="009D757A" w:rsidRDefault="009D757A" w:rsidP="00307692">
      <w:r>
        <w:separator/>
      </w:r>
    </w:p>
  </w:endnote>
  <w:endnote w:type="continuationSeparator" w:id="0">
    <w:p w14:paraId="7115F6CE" w14:textId="77777777" w:rsidR="009D757A" w:rsidRDefault="009D757A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F273C9" w14:textId="77777777" w:rsidR="009D757A" w:rsidRDefault="009D757A" w:rsidP="00307692">
      <w:r>
        <w:separator/>
      </w:r>
    </w:p>
  </w:footnote>
  <w:footnote w:type="continuationSeparator" w:id="0">
    <w:p w14:paraId="12C47E55" w14:textId="77777777" w:rsidR="009D757A" w:rsidRDefault="009D757A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3F19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757A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29B4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20</Pages>
  <Words>1250</Words>
  <Characters>6875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2021-03-22T16:00:00Z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