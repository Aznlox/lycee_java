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954EDA6" w:rsidR="002D2304" w:rsidRPr="00D23758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989D60" w14:textId="77777777" w:rsidR="00337F11" w:rsidRDefault="00337F11" w:rsidP="00307692">
      <w:r>
        <w:separator/>
      </w:r>
    </w:p>
  </w:endnote>
  <w:endnote w:type="continuationSeparator" w:id="0">
    <w:p w14:paraId="2824757E" w14:textId="77777777" w:rsidR="00337F11" w:rsidRDefault="00337F1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19BCBE" w14:textId="77777777" w:rsidR="00337F11" w:rsidRDefault="00337F11" w:rsidP="00307692">
      <w:r>
        <w:separator/>
      </w:r>
    </w:p>
  </w:footnote>
  <w:footnote w:type="continuationSeparator" w:id="0">
    <w:p w14:paraId="2F1A5F75" w14:textId="77777777" w:rsidR="00337F11" w:rsidRDefault="00337F1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37F1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18</Pages>
  <Words>180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