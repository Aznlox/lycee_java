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50B1B6DC"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E9063" w14:textId="77777777" w:rsidR="001F01E4" w:rsidRDefault="001F01E4" w:rsidP="00307692">
      <w:r>
        <w:separator/>
      </w:r>
    </w:p>
  </w:endnote>
  <w:endnote w:type="continuationSeparator" w:id="0">
    <w:p w14:paraId="7112A75D" w14:textId="77777777" w:rsidR="001F01E4" w:rsidRDefault="001F01E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5EDD9" w14:textId="77777777" w:rsidR="001F01E4" w:rsidRDefault="001F01E4" w:rsidP="00307692">
      <w:r>
        <w:separator/>
      </w:r>
    </w:p>
  </w:footnote>
  <w:footnote w:type="continuationSeparator" w:id="0">
    <w:p w14:paraId="48EC7D4D" w14:textId="77777777" w:rsidR="001F01E4" w:rsidRDefault="001F01E4"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43185"/>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31</Pages>
  <Words>4309</Words>
  <Characters>23700</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