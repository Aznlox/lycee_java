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77777777" w:rsidR="00BA5FC4" w:rsidRDefault="00BA5FC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C68168" w14:textId="77777777" w:rsidR="00A529B4" w:rsidRDefault="00A529B4" w:rsidP="00307692">
      <w:r>
        <w:separator/>
      </w:r>
    </w:p>
  </w:endnote>
  <w:endnote w:type="continuationSeparator" w:id="0">
    <w:p w14:paraId="678EF8F4" w14:textId="77777777" w:rsidR="00A529B4" w:rsidRDefault="00A529B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02339E" w14:textId="77777777" w:rsidR="00A529B4" w:rsidRDefault="00A529B4" w:rsidP="00307692">
      <w:r>
        <w:separator/>
      </w:r>
    </w:p>
  </w:footnote>
  <w:footnote w:type="continuationSeparator" w:id="0">
    <w:p w14:paraId="1C98906F" w14:textId="77777777" w:rsidR="00A529B4" w:rsidRDefault="00A529B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