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334B3DAA" w:rsidR="00A20BDC" w:rsidRPr="00266DBD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E58C0D" w14:textId="77777777" w:rsidR="00D92A3F" w:rsidRDefault="00D92A3F" w:rsidP="00307692">
      <w:r>
        <w:separator/>
      </w:r>
    </w:p>
  </w:endnote>
  <w:endnote w:type="continuationSeparator" w:id="0">
    <w:p w14:paraId="23E1EEB1" w14:textId="77777777" w:rsidR="00D92A3F" w:rsidRDefault="00D92A3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9961B" w14:textId="77777777" w:rsidR="00D92A3F" w:rsidRDefault="00D92A3F" w:rsidP="00307692">
      <w:r>
        <w:separator/>
      </w:r>
    </w:p>
  </w:footnote>
  <w:footnote w:type="continuationSeparator" w:id="0">
    <w:p w14:paraId="6247F5B5" w14:textId="77777777" w:rsidR="00D92A3F" w:rsidRDefault="00D92A3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2A3F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2021-03-21T12:56:00Z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