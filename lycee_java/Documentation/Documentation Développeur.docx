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7C781B4C" w:rsidR="00AF2CF1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2E" w14:textId="742C88B2" w:rsidR="009E185A" w:rsidRPr="00982F99" w:rsidRDefault="009E185A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drawing>
          <wp:inline distT="0" distB="0" distL="0" distR="0" wp14:anchorId="6B8506A1" wp14:editId="7A9B4010">
            <wp:extent cx="6706870" cy="3869751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972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581071" w14:textId="77777777" w:rsidR="004566A0" w:rsidRDefault="004566A0" w:rsidP="00307692">
      <w:r>
        <w:separator/>
      </w:r>
    </w:p>
  </w:endnote>
  <w:endnote w:type="continuationSeparator" w:id="0">
    <w:p w14:paraId="352D537C" w14:textId="77777777" w:rsidR="004566A0" w:rsidRDefault="004566A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B81D97" w14:textId="77777777" w:rsidR="004566A0" w:rsidRDefault="004566A0" w:rsidP="00307692">
      <w:r>
        <w:separator/>
      </w:r>
    </w:p>
  </w:footnote>
  <w:footnote w:type="continuationSeparator" w:id="0">
    <w:p w14:paraId="75E77543" w14:textId="77777777" w:rsidR="004566A0" w:rsidRDefault="004566A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566A0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85A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0515B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