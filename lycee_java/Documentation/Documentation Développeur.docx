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08F6C78B" w:rsidR="00302680" w:rsidRDefault="0030268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page est un fichier en Sql, il contient la base de données du projet, elle se nomme « lycee_java ».</w:t>
      </w:r>
    </w:p>
    <w:p w14:paraId="6B2CC3F3" w14:textId="62A5F90E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7A5C" w14:textId="3896EBC0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4B4" w14:textId="65740EFE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349689" w14:textId="77777777" w:rsidR="00423971" w:rsidRDefault="00423971" w:rsidP="00307692">
      <w:r>
        <w:separator/>
      </w:r>
    </w:p>
  </w:endnote>
  <w:endnote w:type="continuationSeparator" w:id="0">
    <w:p w14:paraId="56788C6B" w14:textId="77777777" w:rsidR="00423971" w:rsidRDefault="0042397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AB1B3C" w14:textId="77777777" w:rsidR="00423971" w:rsidRDefault="00423971" w:rsidP="00307692">
      <w:r>
        <w:separator/>
      </w:r>
    </w:p>
  </w:footnote>
  <w:footnote w:type="continuationSeparator" w:id="0">
    <w:p w14:paraId="36922456" w14:textId="77777777" w:rsidR="00423971" w:rsidRDefault="0042397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23971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1673</Words>
  <Characters>9203</Characters>
  <Application>Microsoft Office Word</Application>
  <DocSecurity>0</DocSecurity>
  <Lines>76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2021-03-27T13:58:00Z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