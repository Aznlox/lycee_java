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3EBCEB2F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meme chose avec le nom de l’objet « Menu » et en y affichant le texte « Menu ».</w:t>
      </w:r>
      <w:bookmarkStart w:id="0" w:name="_GoBack"/>
      <w:bookmarkEnd w:id="0"/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7AA718" w14:textId="77777777" w:rsidR="00066275" w:rsidRDefault="00066275" w:rsidP="00307692">
      <w:r>
        <w:separator/>
      </w:r>
    </w:p>
  </w:endnote>
  <w:endnote w:type="continuationSeparator" w:id="0">
    <w:p w14:paraId="0F012D48" w14:textId="77777777" w:rsidR="00066275" w:rsidRDefault="0006627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397463" w14:textId="77777777" w:rsidR="00066275" w:rsidRDefault="00066275" w:rsidP="00307692">
      <w:r>
        <w:separator/>
      </w:r>
    </w:p>
  </w:footnote>
  <w:footnote w:type="continuationSeparator" w:id="0">
    <w:p w14:paraId="0615D0FA" w14:textId="77777777" w:rsidR="00066275" w:rsidRDefault="0006627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275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849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