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798BD7E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DB0" w14:textId="08DD8D66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3B00" w14:textId="7C6875EF" w:rsidR="00E71D5C" w:rsidRPr="00CD6B39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090C5154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920A24" w14:textId="77777777" w:rsidR="00AC0739" w:rsidRDefault="00AC0739" w:rsidP="00307692">
      <w:r>
        <w:separator/>
      </w:r>
    </w:p>
  </w:endnote>
  <w:endnote w:type="continuationSeparator" w:id="0">
    <w:p w14:paraId="46C043AF" w14:textId="77777777" w:rsidR="00AC0739" w:rsidRDefault="00AC073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20E3E0" w14:textId="77777777" w:rsidR="00AC0739" w:rsidRDefault="00AC0739" w:rsidP="00307692">
      <w:r>
        <w:separator/>
      </w:r>
    </w:p>
  </w:footnote>
  <w:footnote w:type="continuationSeparator" w:id="0">
    <w:p w14:paraId="351DB696" w14:textId="77777777" w:rsidR="00AC0739" w:rsidRDefault="00AC073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0739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2814</Words>
  <Characters>15481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