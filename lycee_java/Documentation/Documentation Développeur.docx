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fk_prof_prin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fk_classe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les lies respecivement aux colonnes « fk_classe2 », « fk_heure », « fk_jour » et « fk_prof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2CD82205" w14:textId="5F12ACE6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6A7FCD2B" w14:textId="0798BD7E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DB0" w14:textId="28EF253B" w:rsidR="00DF50E8" w:rsidRPr="00CD6B39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C0F02C4">
            <wp:extent cx="7316470" cy="1468120"/>
            <wp:effectExtent l="0" t="0" r="0" b="0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E86" w14:textId="090C5154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156EAA2D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CBD4EA" w14:textId="77777777" w:rsidR="002F29B9" w:rsidRDefault="002F29B9" w:rsidP="00307692">
      <w:r>
        <w:separator/>
      </w:r>
    </w:p>
  </w:endnote>
  <w:endnote w:type="continuationSeparator" w:id="0">
    <w:p w14:paraId="32237262" w14:textId="77777777" w:rsidR="002F29B9" w:rsidRDefault="002F29B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411965" w14:textId="77777777" w:rsidR="002F29B9" w:rsidRDefault="002F29B9" w:rsidP="00307692">
      <w:r>
        <w:separator/>
      </w:r>
    </w:p>
  </w:footnote>
  <w:footnote w:type="continuationSeparator" w:id="0">
    <w:p w14:paraId="2F228A9D" w14:textId="77777777" w:rsidR="002F29B9" w:rsidRDefault="002F29B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29B9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2814</Words>
  <Characters>15479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