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5E6" w14:textId="1A362FAA" w:rsidR="00982F99" w:rsidRDefault="00153C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4E66" w14:textId="3AEADAC6" w:rsidR="00982F99" w:rsidRDefault="00982F9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E101EB" wp14:editId="0B41954C">
            <wp:extent cx="6471920" cy="5130016"/>
            <wp:effectExtent l="0" t="0" r="508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3123" cy="5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1B3" w14:textId="10106B31" w:rsidR="00524DE9" w:rsidRDefault="00524DE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03B555C" wp14:editId="42064575">
            <wp:extent cx="6497218" cy="47942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00668" cy="4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45B" w14:textId="2E75CEFE" w:rsidR="00EB4A06" w:rsidRDefault="00EB4A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3B46979" wp14:editId="1C227B31">
            <wp:extent cx="6516370" cy="4169300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6552" cy="41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A6EF" w14:textId="5BDA30DD" w:rsidR="001C7A00" w:rsidRDefault="001C7A00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432126" wp14:editId="1A0297C5">
            <wp:extent cx="6333347" cy="66738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4962" cy="66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6520" w14:textId="470255C9" w:rsidR="007A6AE3" w:rsidRDefault="007A6AE3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3FA32D" wp14:editId="0178582B">
            <wp:extent cx="6611660" cy="644525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13290" cy="64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DC08" w14:textId="7C781B4C" w:rsidR="00AF2CF1" w:rsidRDefault="00AF2CF1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6DA7EE3" wp14:editId="26D4A40A">
            <wp:extent cx="6655244" cy="5899150"/>
            <wp:effectExtent l="0" t="0" r="0" b="635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56408" cy="59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222E" w14:textId="742C88B2" w:rsidR="009E185A" w:rsidRPr="00982F99" w:rsidRDefault="009E185A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B8506A1" wp14:editId="54528BEC">
            <wp:extent cx="7316470" cy="4221480"/>
            <wp:effectExtent l="0" t="0" r="0" b="762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326B0F" w14:textId="77777777" w:rsidR="00FF5564" w:rsidRDefault="00FF5564" w:rsidP="00307692">
      <w:r>
        <w:separator/>
      </w:r>
    </w:p>
  </w:endnote>
  <w:endnote w:type="continuationSeparator" w:id="0">
    <w:p w14:paraId="377CEDEF" w14:textId="77777777" w:rsidR="00FF5564" w:rsidRDefault="00FF5564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B627F7" w14:textId="77777777" w:rsidR="00FF5564" w:rsidRDefault="00FF5564" w:rsidP="00307692">
      <w:r>
        <w:separator/>
      </w:r>
    </w:p>
  </w:footnote>
  <w:footnote w:type="continuationSeparator" w:id="0">
    <w:p w14:paraId="57767663" w14:textId="77777777" w:rsidR="00FF5564" w:rsidRDefault="00FF5564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21DBB"/>
    <w:rsid w:val="00031479"/>
    <w:rsid w:val="000326C5"/>
    <w:rsid w:val="000335B8"/>
    <w:rsid w:val="000335CC"/>
    <w:rsid w:val="00040614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C7A00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4DE9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86A13"/>
    <w:rsid w:val="00791867"/>
    <w:rsid w:val="00791C88"/>
    <w:rsid w:val="007975A2"/>
    <w:rsid w:val="007A54D4"/>
    <w:rsid w:val="007A6AE3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2F99"/>
    <w:rsid w:val="00985718"/>
    <w:rsid w:val="009867F0"/>
    <w:rsid w:val="00986DC8"/>
    <w:rsid w:val="0099219C"/>
    <w:rsid w:val="00994107"/>
    <w:rsid w:val="00994907"/>
    <w:rsid w:val="009A195E"/>
    <w:rsid w:val="009A5B61"/>
    <w:rsid w:val="009A5DD3"/>
    <w:rsid w:val="009D1C3C"/>
    <w:rsid w:val="009E185A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2CF1"/>
    <w:rsid w:val="00AF3316"/>
    <w:rsid w:val="00AF7742"/>
    <w:rsid w:val="00B0020D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D1C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03F9"/>
    <w:rsid w:val="00DF5196"/>
    <w:rsid w:val="00E04928"/>
    <w:rsid w:val="00E065DB"/>
    <w:rsid w:val="00E150B7"/>
    <w:rsid w:val="00E24C10"/>
    <w:rsid w:val="00E3160D"/>
    <w:rsid w:val="00E416AB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4A06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5564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2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29</Pages>
  <Words>185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