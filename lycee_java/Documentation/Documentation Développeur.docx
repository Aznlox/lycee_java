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3AF1444F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proofErr w:type="gramStart"/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fais</w:t>
      </w:r>
      <w:proofErr w:type="gramEnd"/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proofErr w:type="spellStart"/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meme</w:t>
      </w:r>
      <w:proofErr w:type="spellEnd"/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proofErr w:type="spellStart"/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uttilisateur</w:t>
      </w:r>
      <w:proofErr w:type="spellEnd"/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46F60B20" w14:textId="032B229D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8B39" w14:textId="0CE82E33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12382" w14:textId="74CA81D4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17D38447" w:rsidR="00BB5812" w:rsidRPr="00F17602" w:rsidRDefault="00BB581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866798" wp14:editId="4740F6DA">
            <wp:extent cx="5038725" cy="273367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089C58C0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383" w14:textId="4CC0A068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82CF" w14:textId="16CDE0CC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9D0" w14:textId="4C92794D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6627" w14:textId="64AAC383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5D4C" w14:textId="6790EB2A" w:rsidR="00D54EA2" w:rsidRDefault="00D54EA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47BEDD9" wp14:editId="43EFA33A">
            <wp:extent cx="6640571" cy="1187257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59606" cy="11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139B9E" w14:textId="77777777" w:rsidR="00D05CC3" w:rsidRDefault="00D05CC3" w:rsidP="00307692">
      <w:r>
        <w:separator/>
      </w:r>
    </w:p>
  </w:endnote>
  <w:endnote w:type="continuationSeparator" w:id="0">
    <w:p w14:paraId="71104A21" w14:textId="77777777" w:rsidR="00D05CC3" w:rsidRDefault="00D05CC3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0ED246" w14:textId="77777777" w:rsidR="00D05CC3" w:rsidRDefault="00D05CC3" w:rsidP="00307692">
      <w:r>
        <w:separator/>
      </w:r>
    </w:p>
  </w:footnote>
  <w:footnote w:type="continuationSeparator" w:id="0">
    <w:p w14:paraId="63223808" w14:textId="77777777" w:rsidR="00D05CC3" w:rsidRDefault="00D05CC3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03437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158"/>
    <w:rsid w:val="001C5953"/>
    <w:rsid w:val="001C6DA1"/>
    <w:rsid w:val="001D1AB5"/>
    <w:rsid w:val="001D7187"/>
    <w:rsid w:val="001E0C3D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15F12"/>
    <w:rsid w:val="00921F65"/>
    <w:rsid w:val="00923860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5CC3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2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eader" Target="head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28</Pages>
  <Words>1429</Words>
  <Characters>7861</Characters>
  <Application>Microsoft Office Word</Application>
  <DocSecurity>0</DocSecurity>
  <Lines>65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9272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2021-03-22T19:14:00Z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