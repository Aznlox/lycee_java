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EA341B1" w14:textId="065DF3F0" w:rsidR="00350635" w:rsidRPr="00EA5701" w:rsidRDefault="00350635" w:rsidP="00EA57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14F47475">
            <wp:simplePos x="800100" y="6013450"/>
            <wp:positionH relativeFrom="column">
              <wp:align>left</wp:align>
            </wp:positionH>
            <wp:positionV relativeFrom="paragraph">
              <wp:align>top</wp:align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04E9D5F3" w:rsidR="00A53C71" w:rsidRPr="00166ADF" w:rsidRDefault="001B6377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66ADF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…………………………………………..</w:t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8F55D2" w14:textId="77777777" w:rsidR="00091B65" w:rsidRDefault="00091B65" w:rsidP="00307692">
      <w:r>
        <w:separator/>
      </w:r>
    </w:p>
  </w:endnote>
  <w:endnote w:type="continuationSeparator" w:id="0">
    <w:p w14:paraId="67B669C1" w14:textId="77777777" w:rsidR="00091B65" w:rsidRDefault="00091B6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4B6A61" w14:textId="77777777" w:rsidR="00091B65" w:rsidRDefault="00091B65" w:rsidP="00307692">
      <w:r>
        <w:separator/>
      </w:r>
    </w:p>
  </w:footnote>
  <w:footnote w:type="continuationSeparator" w:id="0">
    <w:p w14:paraId="451B9734" w14:textId="77777777" w:rsidR="00091B65" w:rsidRDefault="00091B6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1B65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51E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804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2021-03-22T14:47:00Z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