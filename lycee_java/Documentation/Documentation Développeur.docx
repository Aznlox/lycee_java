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5111FAB0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proofErr w:type="gramStart"/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 instaure</w:t>
      </w:r>
      <w:proofErr w:type="gramEnd"/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</w:t>
      </w:r>
      <w:proofErr w:type="spellStart"/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Eleves</w:t>
      </w:r>
      <w:proofErr w:type="spellEnd"/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3BACC5" w14:textId="77777777" w:rsidR="00BC3D3D" w:rsidRDefault="00BC3D3D" w:rsidP="00307692">
      <w:r>
        <w:separator/>
      </w:r>
    </w:p>
  </w:endnote>
  <w:endnote w:type="continuationSeparator" w:id="0">
    <w:p w14:paraId="01E41CCB" w14:textId="77777777" w:rsidR="00BC3D3D" w:rsidRDefault="00BC3D3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57715F" w14:textId="77777777" w:rsidR="00BC3D3D" w:rsidRDefault="00BC3D3D" w:rsidP="00307692">
      <w:r>
        <w:separator/>
      </w:r>
    </w:p>
  </w:footnote>
  <w:footnote w:type="continuationSeparator" w:id="0">
    <w:p w14:paraId="7D4BE053" w14:textId="77777777" w:rsidR="00BC3D3D" w:rsidRDefault="00BC3D3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3499"/>
    <w:rsid w:val="00BC3D3D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954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