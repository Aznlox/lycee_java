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</w:t>
      </w:r>
      <w:bookmarkStart w:id="0" w:name="_GoBack"/>
      <w:bookmarkEnd w:id="0"/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7B6ECD" w14:textId="77777777" w:rsidR="008B0F19" w:rsidRDefault="008B0F19" w:rsidP="00307692">
      <w:r>
        <w:separator/>
      </w:r>
    </w:p>
  </w:endnote>
  <w:endnote w:type="continuationSeparator" w:id="0">
    <w:p w14:paraId="59BEA484" w14:textId="77777777" w:rsidR="008B0F19" w:rsidRDefault="008B0F1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1DC6AD" w14:textId="77777777" w:rsidR="008B0F19" w:rsidRDefault="008B0F19" w:rsidP="00307692">
      <w:r>
        <w:separator/>
      </w:r>
    </w:p>
  </w:footnote>
  <w:footnote w:type="continuationSeparator" w:id="0">
    <w:p w14:paraId="41D64E1C" w14:textId="77777777" w:rsidR="008B0F19" w:rsidRDefault="008B0F1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0F19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953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