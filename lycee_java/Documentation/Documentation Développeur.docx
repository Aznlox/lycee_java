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50E4E266" w:rsidR="00345895" w:rsidRPr="00F17602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50B9AB38">
            <wp:extent cx="7316470" cy="67316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FE0A10" w14:textId="77777777" w:rsidR="004B36B3" w:rsidRDefault="004B36B3" w:rsidP="00307692">
      <w:r>
        <w:separator/>
      </w:r>
    </w:p>
  </w:endnote>
  <w:endnote w:type="continuationSeparator" w:id="0">
    <w:p w14:paraId="517A9C86" w14:textId="77777777" w:rsidR="004B36B3" w:rsidRDefault="004B36B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A08617" w14:textId="77777777" w:rsidR="004B36B3" w:rsidRDefault="004B36B3" w:rsidP="00307692">
      <w:r>
        <w:separator/>
      </w:r>
    </w:p>
  </w:footnote>
  <w:footnote w:type="continuationSeparator" w:id="0">
    <w:p w14:paraId="3A56A355" w14:textId="77777777" w:rsidR="004B36B3" w:rsidRDefault="004B36B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36B3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30CE8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3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1248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