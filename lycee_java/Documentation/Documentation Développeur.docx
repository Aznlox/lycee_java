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0814599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E1741" w14:textId="77777777" w:rsidR="00E66043" w:rsidRDefault="00E66043" w:rsidP="00307692">
      <w:r>
        <w:separator/>
      </w:r>
    </w:p>
  </w:endnote>
  <w:endnote w:type="continuationSeparator" w:id="0">
    <w:p w14:paraId="7F0C0B64" w14:textId="77777777" w:rsidR="00E66043" w:rsidRDefault="00E6604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B20C85" w14:textId="77777777" w:rsidR="00E66043" w:rsidRDefault="00E66043" w:rsidP="00307692">
      <w:r>
        <w:separator/>
      </w:r>
    </w:p>
  </w:footnote>
  <w:footnote w:type="continuationSeparator" w:id="0">
    <w:p w14:paraId="76D18A05" w14:textId="77777777" w:rsidR="00E66043" w:rsidRDefault="00E6604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66043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eader" Target="header2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30</Pages>
  <Words>1654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