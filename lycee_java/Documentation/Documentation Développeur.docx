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0FD3192" w:rsidR="00DA099A" w:rsidRPr="00CD6B39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090C5154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21AD59" w14:textId="77777777" w:rsidR="005D60F9" w:rsidRDefault="005D60F9" w:rsidP="00307692">
      <w:r>
        <w:separator/>
      </w:r>
    </w:p>
  </w:endnote>
  <w:endnote w:type="continuationSeparator" w:id="0">
    <w:p w14:paraId="7B56895A" w14:textId="77777777" w:rsidR="005D60F9" w:rsidRDefault="005D60F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B7F9BB" w14:textId="77777777" w:rsidR="005D60F9" w:rsidRDefault="005D60F9" w:rsidP="00307692">
      <w:r>
        <w:separator/>
      </w:r>
    </w:p>
  </w:footnote>
  <w:footnote w:type="continuationSeparator" w:id="0">
    <w:p w14:paraId="76BC42C7" w14:textId="77777777" w:rsidR="005D60F9" w:rsidRDefault="005D60F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D60F9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eader" Target="header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2814</Words>
  <Characters>15477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