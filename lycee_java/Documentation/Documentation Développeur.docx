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3305C8" w14:textId="77777777" w:rsidR="00FA0095" w:rsidRDefault="00FA0095" w:rsidP="00307692">
      <w:r>
        <w:separator/>
      </w:r>
    </w:p>
  </w:endnote>
  <w:endnote w:type="continuationSeparator" w:id="0">
    <w:p w14:paraId="0F637345" w14:textId="77777777" w:rsidR="00FA0095" w:rsidRDefault="00FA0095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E6D394" w14:textId="77777777" w:rsidR="00FA0095" w:rsidRDefault="00FA0095" w:rsidP="00307692">
      <w:r>
        <w:separator/>
      </w:r>
    </w:p>
  </w:footnote>
  <w:footnote w:type="continuationSeparator" w:id="0">
    <w:p w14:paraId="4F902C78" w14:textId="77777777" w:rsidR="00FA0095" w:rsidRDefault="00FA0095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29B4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224D3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2349"/>
    <w:rsid w:val="00F82AE4"/>
    <w:rsid w:val="00F83D75"/>
    <w:rsid w:val="00F87EA8"/>
    <w:rsid w:val="00FA0095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20</Pages>
  <Words>1174</Words>
  <Characters>6458</Characters>
  <Application>Microsoft Office Word</Application>
  <DocSecurity>0</DocSecurity>
  <Lines>53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7617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2021-03-22T15:55:00Z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