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3D187981" w:rsidR="007223AF" w:rsidRPr="00FD6E54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6A93D4" w14:textId="77777777" w:rsidR="006F04A0" w:rsidRDefault="006F04A0" w:rsidP="00307692">
      <w:r>
        <w:separator/>
      </w:r>
    </w:p>
  </w:endnote>
  <w:endnote w:type="continuationSeparator" w:id="0">
    <w:p w14:paraId="51E4E56A" w14:textId="77777777" w:rsidR="006F04A0" w:rsidRDefault="006F04A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852E3" w14:textId="77777777" w:rsidR="006F04A0" w:rsidRDefault="006F04A0" w:rsidP="00307692">
      <w:r>
        <w:separator/>
      </w:r>
    </w:p>
  </w:footnote>
  <w:footnote w:type="continuationSeparator" w:id="0">
    <w:p w14:paraId="1397F3A7" w14:textId="77777777" w:rsidR="006F04A0" w:rsidRDefault="006F04A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04A0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13</Pages>
  <Words>178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