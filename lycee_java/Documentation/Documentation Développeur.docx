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3B00" w14:textId="36882D8B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BD7" w14:textId="1A86EB9A" w:rsidR="00F04138" w:rsidRPr="00CD6B39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090C5154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1F3C14" w14:textId="77777777" w:rsidR="00F36694" w:rsidRDefault="00F36694" w:rsidP="00307692">
      <w:r>
        <w:separator/>
      </w:r>
    </w:p>
  </w:endnote>
  <w:endnote w:type="continuationSeparator" w:id="0">
    <w:p w14:paraId="648DB480" w14:textId="77777777" w:rsidR="00F36694" w:rsidRDefault="00F3669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5EEBC9" w14:textId="77777777" w:rsidR="00F36694" w:rsidRDefault="00F36694" w:rsidP="00307692">
      <w:r>
        <w:separator/>
      </w:r>
    </w:p>
  </w:footnote>
  <w:footnote w:type="continuationSeparator" w:id="0">
    <w:p w14:paraId="620AF060" w14:textId="77777777" w:rsidR="00F36694" w:rsidRDefault="00F3669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6694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oter" Target="footer3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header" Target="header2.xml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oter" Target="footer1.xml"/><Relationship Id="rId86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2814</Words>
  <Characters>15483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