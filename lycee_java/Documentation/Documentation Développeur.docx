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78383AAA" w:rsidR="00D30CE8" w:rsidRPr="00F17602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5AF6AFAA">
            <wp:extent cx="7115175" cy="7324725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7A1874" w14:textId="77777777" w:rsidR="006A0160" w:rsidRDefault="006A0160" w:rsidP="00307692">
      <w:r>
        <w:separator/>
      </w:r>
    </w:p>
  </w:endnote>
  <w:endnote w:type="continuationSeparator" w:id="0">
    <w:p w14:paraId="4E56358B" w14:textId="77777777" w:rsidR="006A0160" w:rsidRDefault="006A016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44417C" w14:textId="77777777" w:rsidR="006A0160" w:rsidRDefault="006A0160" w:rsidP="00307692">
      <w:r>
        <w:separator/>
      </w:r>
    </w:p>
  </w:footnote>
  <w:footnote w:type="continuationSeparator" w:id="0">
    <w:p w14:paraId="7381E099" w14:textId="77777777" w:rsidR="006A0160" w:rsidRDefault="006A016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0160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1247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