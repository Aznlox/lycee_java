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05EE" w14:textId="15BBC322" w:rsidR="00B25D8E" w:rsidRPr="00B25D8E" w:rsidRDefault="002A7B07" w:rsidP="00B25D8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8F9326" w14:textId="77777777" w:rsidR="00654645" w:rsidRDefault="00654645" w:rsidP="00307692">
      <w:r>
        <w:separator/>
      </w:r>
    </w:p>
  </w:endnote>
  <w:endnote w:type="continuationSeparator" w:id="0">
    <w:p w14:paraId="7B713FCF" w14:textId="77777777" w:rsidR="00654645" w:rsidRDefault="0065464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37B1D0" w14:textId="77777777" w:rsidR="00654645" w:rsidRDefault="00654645" w:rsidP="00307692">
      <w:r>
        <w:separator/>
      </w:r>
    </w:p>
  </w:footnote>
  <w:footnote w:type="continuationSeparator" w:id="0">
    <w:p w14:paraId="7BC98769" w14:textId="77777777" w:rsidR="00654645" w:rsidRDefault="0065464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4645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1041</Words>
  <Characters>5728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