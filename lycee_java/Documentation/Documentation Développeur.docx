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5442462E" w:rsidR="00A53C71" w:rsidRDefault="001B637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une méthode à l’intérieur du fichier, c’est une méthode void en accès protégé.</w:t>
      </w:r>
      <w:bookmarkStart w:id="0" w:name="_GoBack"/>
      <w:bookmarkEnd w:id="0"/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F93E92" w14:textId="77777777" w:rsidR="000F4A9C" w:rsidRDefault="000F4A9C" w:rsidP="00307692">
      <w:r>
        <w:separator/>
      </w:r>
    </w:p>
  </w:endnote>
  <w:endnote w:type="continuationSeparator" w:id="0">
    <w:p w14:paraId="6666354A" w14:textId="77777777" w:rsidR="000F4A9C" w:rsidRDefault="000F4A9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E47EE" w14:textId="77777777" w:rsidR="000F4A9C" w:rsidRDefault="000F4A9C" w:rsidP="00307692">
      <w:r>
        <w:separator/>
      </w:r>
    </w:p>
  </w:footnote>
  <w:footnote w:type="continuationSeparator" w:id="0">
    <w:p w14:paraId="163A6CDA" w14:textId="77777777" w:rsidR="000F4A9C" w:rsidRDefault="000F4A9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0F4A9C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612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