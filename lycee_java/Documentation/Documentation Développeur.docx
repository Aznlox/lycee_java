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0F7C3C5D" w:rsidR="00614F9A" w:rsidRPr="00F17602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5668E7" w14:textId="77777777" w:rsidR="009C269E" w:rsidRDefault="009C269E" w:rsidP="00307692">
      <w:r>
        <w:separator/>
      </w:r>
    </w:p>
  </w:endnote>
  <w:endnote w:type="continuationSeparator" w:id="0">
    <w:p w14:paraId="15614AC6" w14:textId="77777777" w:rsidR="009C269E" w:rsidRDefault="009C269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54DE1C" w14:textId="77777777" w:rsidR="009C269E" w:rsidRDefault="009C269E" w:rsidP="00307692">
      <w:r>
        <w:separator/>
      </w:r>
    </w:p>
  </w:footnote>
  <w:footnote w:type="continuationSeparator" w:id="0">
    <w:p w14:paraId="6889860A" w14:textId="77777777" w:rsidR="009C269E" w:rsidRDefault="009C269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C269E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1247</Words>
  <Characters>6859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