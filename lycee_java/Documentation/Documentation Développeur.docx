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14462824" w:rsidR="009E185A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A5" w14:textId="79A987DF" w:rsidR="00E83FC8" w:rsidRDefault="00E83FC8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352A7A" wp14:editId="6189AC72">
            <wp:extent cx="6656070" cy="394904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8587" cy="39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CE1" w14:textId="75FEBF7E" w:rsidR="00555682" w:rsidRPr="00982F99" w:rsidRDefault="00555682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47426E1" w14:textId="2AEB5AC7" w:rsidR="00F00455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DDF669C" wp14:editId="0E7041C5">
            <wp:extent cx="6534319" cy="23304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7243"/>
                    <a:stretch/>
                  </pic:blipFill>
                  <pic:spPr bwMode="auto">
                    <a:xfrm>
                      <a:off x="0" y="0"/>
                      <a:ext cx="6545950" cy="233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469B" w14:textId="0D484A58" w:rsidR="00561239" w:rsidRDefault="00561239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58CB4A" wp14:editId="357FFDB3">
            <wp:extent cx="7316470" cy="692404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6727AC" w14:textId="3D9E9F94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095CB840" w14:textId="45152DAA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4E9C4F" w14:textId="77777777" w:rsidR="00DD36F5" w:rsidRDefault="00DD36F5" w:rsidP="00307692">
      <w:r>
        <w:separator/>
      </w:r>
    </w:p>
  </w:endnote>
  <w:endnote w:type="continuationSeparator" w:id="0">
    <w:p w14:paraId="51419AD2" w14:textId="77777777" w:rsidR="00DD36F5" w:rsidRDefault="00DD36F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85536C" w14:textId="77777777" w:rsidR="00DD36F5" w:rsidRDefault="00DD36F5" w:rsidP="00307692">
      <w:r>
        <w:separator/>
      </w:r>
    </w:p>
  </w:footnote>
  <w:footnote w:type="continuationSeparator" w:id="0">
    <w:p w14:paraId="6FB3B3EB" w14:textId="77777777" w:rsidR="00DD36F5" w:rsidRDefault="00DD36F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5682"/>
    <w:rsid w:val="00557882"/>
    <w:rsid w:val="00561239"/>
    <w:rsid w:val="0056623A"/>
    <w:rsid w:val="0056758C"/>
    <w:rsid w:val="0058332A"/>
    <w:rsid w:val="005863A6"/>
    <w:rsid w:val="00590FC2"/>
    <w:rsid w:val="00595293"/>
    <w:rsid w:val="005A57A6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E3D55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A4C"/>
    <w:rsid w:val="00DB5DB8"/>
    <w:rsid w:val="00DC39CC"/>
    <w:rsid w:val="00DD36F5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3FC8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30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