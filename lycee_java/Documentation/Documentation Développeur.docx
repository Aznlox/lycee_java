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7C781B4C" w:rsidR="00AF2CF1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DA7EE3" wp14:editId="26D4A40A">
            <wp:extent cx="6655244" cy="589915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6408" cy="5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2E" w14:textId="14462824" w:rsidR="009E185A" w:rsidRDefault="009E185A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B8506A1" wp14:editId="7A9B4010">
            <wp:extent cx="6706870" cy="3869751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8972" cy="3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8A5" w14:textId="79A987DF" w:rsidR="00E83FC8" w:rsidRDefault="00E83FC8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352A7A" wp14:editId="6189AC72">
            <wp:extent cx="6656070" cy="394904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58587" cy="39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CE1" w14:textId="75FEBF7E" w:rsidR="00555682" w:rsidRPr="00982F99" w:rsidRDefault="00555682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47426E1" w14:textId="5885B85C" w:rsidR="00F00455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DDF669C" wp14:editId="0E7041C5">
            <wp:extent cx="6534319" cy="233045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7243"/>
                    <a:stretch/>
                  </pic:blipFill>
                  <pic:spPr bwMode="auto">
                    <a:xfrm>
                      <a:off x="0" y="0"/>
                      <a:ext cx="6545950" cy="233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727AC" w14:textId="3D9E9F94" w:rsidR="005A57A6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</w:t>
      </w:r>
      <w:r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095CB840" w14:textId="45152DAA" w:rsidR="005A57A6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</w:t>
      </w:r>
      <w:r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A15F42" w14:textId="77777777" w:rsidR="00946E9C" w:rsidRDefault="00946E9C" w:rsidP="00307692">
      <w:r>
        <w:separator/>
      </w:r>
    </w:p>
  </w:endnote>
  <w:endnote w:type="continuationSeparator" w:id="0">
    <w:p w14:paraId="5D364DDF" w14:textId="77777777" w:rsidR="00946E9C" w:rsidRDefault="00946E9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DD33DA" w14:textId="77777777" w:rsidR="00946E9C" w:rsidRDefault="00946E9C" w:rsidP="00307692">
      <w:r>
        <w:separator/>
      </w:r>
    </w:p>
  </w:footnote>
  <w:footnote w:type="continuationSeparator" w:id="0">
    <w:p w14:paraId="04514481" w14:textId="77777777" w:rsidR="00946E9C" w:rsidRDefault="00946E9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5682"/>
    <w:rsid w:val="00557882"/>
    <w:rsid w:val="0056623A"/>
    <w:rsid w:val="0056758C"/>
    <w:rsid w:val="0058332A"/>
    <w:rsid w:val="005863A6"/>
    <w:rsid w:val="00590FC2"/>
    <w:rsid w:val="00595293"/>
    <w:rsid w:val="005A57A6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E3D55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46E9C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85A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0515B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A4C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16AB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3FC8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styles" Target="styles.xml"/><Relationship Id="rId61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29</Pages>
  <Words>186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