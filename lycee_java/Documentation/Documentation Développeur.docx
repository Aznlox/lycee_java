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FDBD9B2" w:rsidR="00524DE9" w:rsidRPr="00982F9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03B555C" wp14:editId="2BB5EDC2">
            <wp:extent cx="7316470" cy="539877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FB95DB" w14:textId="77777777" w:rsidR="00971D48" w:rsidRDefault="00971D48" w:rsidP="00307692">
      <w:r>
        <w:separator/>
      </w:r>
    </w:p>
  </w:endnote>
  <w:endnote w:type="continuationSeparator" w:id="0">
    <w:p w14:paraId="6247CF18" w14:textId="77777777" w:rsidR="00971D48" w:rsidRDefault="00971D4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7BDB5A" w14:textId="77777777" w:rsidR="00971D48" w:rsidRDefault="00971D48" w:rsidP="00307692">
      <w:r>
        <w:separator/>
      </w:r>
    </w:p>
  </w:footnote>
  <w:footnote w:type="continuationSeparator" w:id="0">
    <w:p w14:paraId="1D70E37A" w14:textId="77777777" w:rsidR="00971D48" w:rsidRDefault="00971D4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71D48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25</Pages>
  <Words>184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