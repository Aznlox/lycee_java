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68FBC9F6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bookmarkStart w:id="0" w:name="_GoBack"/>
      <w:bookmarkEnd w:id="0"/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6A7781" w14:textId="77777777" w:rsidR="009D4A99" w:rsidRDefault="009D4A99" w:rsidP="00307692">
      <w:r>
        <w:separator/>
      </w:r>
    </w:p>
  </w:endnote>
  <w:endnote w:type="continuationSeparator" w:id="0">
    <w:p w14:paraId="529FF35F" w14:textId="77777777" w:rsidR="009D4A99" w:rsidRDefault="009D4A9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71813F" w14:textId="77777777" w:rsidR="009D4A99" w:rsidRDefault="009D4A99" w:rsidP="00307692">
      <w:r>
        <w:separator/>
      </w:r>
    </w:p>
  </w:footnote>
  <w:footnote w:type="continuationSeparator" w:id="0">
    <w:p w14:paraId="7D5741BE" w14:textId="77777777" w:rsidR="009D4A99" w:rsidRDefault="009D4A9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4A99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835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2021-03-22T14:56:00Z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