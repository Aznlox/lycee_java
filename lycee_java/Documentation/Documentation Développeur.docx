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0D67E3EE">
            <wp:extent cx="7316470" cy="7512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5AAC4325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5AE08763">
            <wp:extent cx="7316470" cy="1306830"/>
            <wp:effectExtent l="0" t="0" r="0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AA953" w14:textId="77777777" w:rsidR="000D3413" w:rsidRDefault="000D3413" w:rsidP="00307692">
      <w:r>
        <w:separator/>
      </w:r>
    </w:p>
  </w:endnote>
  <w:endnote w:type="continuationSeparator" w:id="0">
    <w:p w14:paraId="34C66482" w14:textId="77777777" w:rsidR="000D3413" w:rsidRDefault="000D341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5D595" w14:textId="77777777" w:rsidR="000D3413" w:rsidRDefault="000D3413" w:rsidP="00307692">
      <w:r>
        <w:separator/>
      </w:r>
    </w:p>
  </w:footnote>
  <w:footnote w:type="continuationSeparator" w:id="0">
    <w:p w14:paraId="489AFB85" w14:textId="77777777" w:rsidR="000D3413" w:rsidRDefault="000D341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41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1656</Words>
  <Characters>9112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