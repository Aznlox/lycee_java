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E9EEBC1" w:rsidR="00F721E0" w:rsidRPr="00F17602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49ADE" w14:textId="77777777" w:rsidR="00436D7E" w:rsidRDefault="00436D7E" w:rsidP="00307692">
      <w:r>
        <w:separator/>
      </w:r>
    </w:p>
  </w:endnote>
  <w:endnote w:type="continuationSeparator" w:id="0">
    <w:p w14:paraId="1640B947" w14:textId="77777777" w:rsidR="00436D7E" w:rsidRDefault="00436D7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58787F" w14:textId="77777777" w:rsidR="00436D7E" w:rsidRDefault="00436D7E" w:rsidP="00307692">
      <w:r>
        <w:separator/>
      </w:r>
    </w:p>
  </w:footnote>
  <w:footnote w:type="continuationSeparator" w:id="0">
    <w:p w14:paraId="43F8F4F5" w14:textId="77777777" w:rsidR="00436D7E" w:rsidRDefault="00436D7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36D7E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1248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