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651B88A9" w:rsidR="00FF74C0" w:rsidRDefault="00FF74C0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On déclare un tableau avec SWT. On  y insère une colonne « Nom » et un élément « test ».</w:t>
      </w:r>
      <w:bookmarkStart w:id="0" w:name="_GoBack"/>
      <w:bookmarkEnd w:id="0"/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55AFDD" w14:textId="77777777" w:rsidR="00B25BAB" w:rsidRDefault="00B25BAB" w:rsidP="00307692">
      <w:r>
        <w:separator/>
      </w:r>
    </w:p>
  </w:endnote>
  <w:endnote w:type="continuationSeparator" w:id="0">
    <w:p w14:paraId="495B3646" w14:textId="77777777" w:rsidR="00B25BAB" w:rsidRDefault="00B25BAB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3B0E2A" w14:textId="77777777" w:rsidR="00B25BAB" w:rsidRDefault="00B25BAB" w:rsidP="00307692">
      <w:r>
        <w:separator/>
      </w:r>
    </w:p>
  </w:footnote>
  <w:footnote w:type="continuationSeparator" w:id="0">
    <w:p w14:paraId="6497E1F4" w14:textId="77777777" w:rsidR="00B25BAB" w:rsidRDefault="00B25BAB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1F4D10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BAB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349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3.xml"/><Relationship Id="rId8" Type="http://schemas.openxmlformats.org/officeDocument/2006/relationships/footnotes" Target="footnotes.xml"/><Relationship Id="rId51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1054</Words>
  <Characters>5800</Characters>
  <Application>Microsoft Office Word</Application>
  <DocSecurity>0</DocSecurity>
  <Lines>48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2021-03-22T15:37:00Z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