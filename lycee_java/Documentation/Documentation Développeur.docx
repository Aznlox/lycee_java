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18D116EA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4BD89" w14:textId="77777777" w:rsidR="002B3767" w:rsidRDefault="002B3767" w:rsidP="00307692">
      <w:r>
        <w:separator/>
      </w:r>
    </w:p>
  </w:endnote>
  <w:endnote w:type="continuationSeparator" w:id="0">
    <w:p w14:paraId="3D8EE40D" w14:textId="77777777" w:rsidR="002B3767" w:rsidRDefault="002B376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38A73" w14:textId="77777777" w:rsidR="002B3767" w:rsidRDefault="002B3767" w:rsidP="00307692">
      <w:r>
        <w:separator/>
      </w:r>
    </w:p>
  </w:footnote>
  <w:footnote w:type="continuationSeparator" w:id="0">
    <w:p w14:paraId="48908FBE" w14:textId="77777777" w:rsidR="002B3767" w:rsidRDefault="002B376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3767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1653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