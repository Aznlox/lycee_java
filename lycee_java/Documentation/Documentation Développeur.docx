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36882D8B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BD7" w14:textId="03C1A043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10196383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2DF477" w14:textId="77777777" w:rsidR="00DB177A" w:rsidRDefault="00DB177A" w:rsidP="00307692">
      <w:r>
        <w:separator/>
      </w:r>
    </w:p>
  </w:endnote>
  <w:endnote w:type="continuationSeparator" w:id="0">
    <w:p w14:paraId="02D71848" w14:textId="77777777" w:rsidR="00DB177A" w:rsidRDefault="00DB177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B13EB8" w14:textId="77777777" w:rsidR="00DB177A" w:rsidRDefault="00DB177A" w:rsidP="00307692">
      <w:r>
        <w:separator/>
      </w:r>
    </w:p>
  </w:footnote>
  <w:footnote w:type="continuationSeparator" w:id="0">
    <w:p w14:paraId="73A53486" w14:textId="77777777" w:rsidR="00DB177A" w:rsidRDefault="00DB177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177A"/>
    <w:rsid w:val="00DB2DAF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2864</Words>
  <Characters>15752</Characters>
  <Application>Microsoft Office Word</Application>
  <DocSecurity>0</DocSecurity>
  <Lines>131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