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bookmarkStart w:id="0" w:name="_GoBack"/>
      <w:bookmarkEnd w:id="0"/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202E12" w14:textId="77777777" w:rsidR="0028455E" w:rsidRDefault="0028455E" w:rsidP="00307692">
      <w:r>
        <w:separator/>
      </w:r>
    </w:p>
  </w:endnote>
  <w:endnote w:type="continuationSeparator" w:id="0">
    <w:p w14:paraId="1AE2F37D" w14:textId="77777777" w:rsidR="0028455E" w:rsidRDefault="0028455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56D37E" w14:textId="77777777" w:rsidR="0028455E" w:rsidRDefault="0028455E" w:rsidP="00307692">
      <w:r>
        <w:separator/>
      </w:r>
    </w:p>
  </w:footnote>
  <w:footnote w:type="continuationSeparator" w:id="0">
    <w:p w14:paraId="7CA7216E" w14:textId="77777777" w:rsidR="0028455E" w:rsidRDefault="0028455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55E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1249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