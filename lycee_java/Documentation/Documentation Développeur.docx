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3F8D3017" w:rsidR="00350635" w:rsidRDefault="00350635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Déclaration d’une nouvelle méthode en accès public.</w:t>
      </w:r>
      <w:bookmarkStart w:id="0" w:name="_GoBack"/>
      <w:bookmarkEnd w:id="0"/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CACA47" w14:textId="77777777" w:rsidR="00FF37E4" w:rsidRDefault="00FF37E4" w:rsidP="00307692">
      <w:r>
        <w:separator/>
      </w:r>
    </w:p>
  </w:endnote>
  <w:endnote w:type="continuationSeparator" w:id="0">
    <w:p w14:paraId="5B5F5278" w14:textId="77777777" w:rsidR="00FF37E4" w:rsidRDefault="00FF37E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04209B" w14:textId="77777777" w:rsidR="00FF37E4" w:rsidRDefault="00FF37E4" w:rsidP="00307692">
      <w:r>
        <w:separator/>
      </w:r>
    </w:p>
  </w:footnote>
  <w:footnote w:type="continuationSeparator" w:id="0">
    <w:p w14:paraId="228FC124" w14:textId="77777777" w:rsidR="00FF37E4" w:rsidRDefault="00FF37E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37E4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804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