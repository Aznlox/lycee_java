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Default="00AF7CB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E9E5C1" w14:textId="77777777" w:rsidR="00BF53C1" w:rsidRDefault="00BF53C1" w:rsidP="00307692">
      <w:r>
        <w:separator/>
      </w:r>
    </w:p>
  </w:endnote>
  <w:endnote w:type="continuationSeparator" w:id="0">
    <w:p w14:paraId="512A5BAC" w14:textId="77777777" w:rsidR="00BF53C1" w:rsidRDefault="00BF53C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1E7058" w14:textId="77777777" w:rsidR="00BF53C1" w:rsidRDefault="00BF53C1" w:rsidP="00307692">
      <w:r>
        <w:separator/>
      </w:r>
    </w:p>
  </w:footnote>
  <w:footnote w:type="continuationSeparator" w:id="0">
    <w:p w14:paraId="787E8101" w14:textId="77777777" w:rsidR="00BF53C1" w:rsidRDefault="00BF53C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53C1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1331</Words>
  <Characters>7322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2021-03-22T18:57:00Z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