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370F72" w14:textId="77777777" w:rsidR="00E82E79" w:rsidRDefault="00E82E79" w:rsidP="00307692">
      <w:r>
        <w:separator/>
      </w:r>
    </w:p>
  </w:endnote>
  <w:endnote w:type="continuationSeparator" w:id="0">
    <w:p w14:paraId="71AD9819" w14:textId="77777777" w:rsidR="00E82E79" w:rsidRDefault="00E82E7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632088" w14:textId="77777777" w:rsidR="00E82E79" w:rsidRDefault="00E82E79" w:rsidP="00307692">
      <w:r>
        <w:separator/>
      </w:r>
    </w:p>
  </w:footnote>
  <w:footnote w:type="continuationSeparator" w:id="0">
    <w:p w14:paraId="5E42EC66" w14:textId="77777777" w:rsidR="00E82E79" w:rsidRDefault="00E82E7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2E79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3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34</Pages>
  <Words>2816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