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52C23525" w14:textId="2E1E949E" w:rsidR="00CB2B90" w:rsidRPr="00FA6B5D" w:rsidRDefault="0044335E" w:rsidP="00152C29">
      <w:pPr>
        <w:pStyle w:val="Paragraphedeliste"/>
        <w:rPr>
          <w:b/>
          <w:bCs/>
          <w:color w:val="0070C0"/>
          <w:sz w:val="32"/>
        </w:rPr>
      </w:pPr>
      <w:r>
        <w:rPr>
          <w:b/>
          <w:bCs/>
          <w:color w:val="0070C0"/>
          <w:sz w:val="32"/>
        </w:rPr>
        <w:t>6</w:t>
      </w:r>
      <w:r w:rsidR="00CB2B90" w:rsidRPr="00FA6B5D">
        <w:rPr>
          <w:b/>
          <w:bCs/>
          <w:color w:val="0070C0"/>
          <w:sz w:val="32"/>
        </w:rPr>
        <w:t>. Page Liste_Eleve.java</w:t>
      </w:r>
    </w:p>
    <w:p w14:paraId="7F7DB869" w14:textId="5BAF7EE4" w:rsidR="00CB2B90" w:rsidRPr="00FA6B5D" w:rsidRDefault="0044335E" w:rsidP="00152C29">
      <w:pPr>
        <w:pStyle w:val="Paragraphedeliste"/>
        <w:rPr>
          <w:b/>
          <w:bCs/>
          <w:color w:val="0070C0"/>
          <w:sz w:val="32"/>
        </w:rPr>
      </w:pPr>
      <w:r>
        <w:rPr>
          <w:b/>
          <w:bCs/>
          <w:color w:val="0070C0"/>
          <w:sz w:val="32"/>
        </w:rPr>
        <w:t>7</w:t>
      </w:r>
      <w:r w:rsidR="00CB2B90" w:rsidRPr="00FA6B5D">
        <w:rPr>
          <w:b/>
          <w:bCs/>
          <w:color w:val="0070C0"/>
          <w:sz w:val="32"/>
        </w:rPr>
        <w:t>. Page Main.java</w:t>
      </w:r>
    </w:p>
    <w:p w14:paraId="15188A89" w14:textId="20D1C5CB" w:rsidR="00CB2B90" w:rsidRPr="00FA6B5D" w:rsidRDefault="0044335E" w:rsidP="00152C29">
      <w:pPr>
        <w:pStyle w:val="Paragraphedeliste"/>
        <w:rPr>
          <w:b/>
          <w:bCs/>
          <w:color w:val="0070C0"/>
          <w:sz w:val="32"/>
        </w:rPr>
      </w:pPr>
      <w:r>
        <w:rPr>
          <w:b/>
          <w:bCs/>
          <w:color w:val="0070C0"/>
          <w:sz w:val="32"/>
        </w:rPr>
        <w:t>8</w:t>
      </w:r>
      <w:r w:rsidR="00CB2B90" w:rsidRPr="00FA6B5D">
        <w:rPr>
          <w:b/>
          <w:bCs/>
          <w:color w:val="0070C0"/>
          <w:sz w:val="32"/>
        </w:rPr>
        <w:t>. Page Modifier_eleve.java</w:t>
      </w:r>
    </w:p>
    <w:p w14:paraId="69875CF1" w14:textId="261C3788" w:rsidR="00CB2B90" w:rsidRPr="00FA6B5D" w:rsidRDefault="0044335E" w:rsidP="00102B5E">
      <w:pPr>
        <w:pStyle w:val="Paragraphedeliste"/>
        <w:rPr>
          <w:b/>
          <w:bCs/>
          <w:color w:val="0070C0"/>
          <w:sz w:val="32"/>
        </w:rPr>
      </w:pPr>
      <w:r>
        <w:rPr>
          <w:b/>
          <w:bCs/>
          <w:color w:val="0070C0"/>
          <w:sz w:val="32"/>
        </w:rPr>
        <w:t>9</w:t>
      </w:r>
      <w:r w:rsidR="00CB2B90" w:rsidRPr="00FA6B5D">
        <w:rPr>
          <w:b/>
          <w:bCs/>
          <w:color w:val="0070C0"/>
          <w:sz w:val="32"/>
        </w:rPr>
        <w:t>. Page Modifier_prof.java</w:t>
      </w:r>
    </w:p>
    <w:p w14:paraId="09058C14" w14:textId="6CB3BFD0" w:rsidR="00CB2B90" w:rsidRPr="00FA6B5D" w:rsidRDefault="0044335E" w:rsidP="00102B5E">
      <w:pPr>
        <w:pStyle w:val="Paragraphedeliste"/>
        <w:rPr>
          <w:b/>
          <w:bCs/>
          <w:color w:val="0070C0"/>
          <w:sz w:val="32"/>
        </w:rPr>
      </w:pPr>
      <w:r>
        <w:rPr>
          <w:b/>
          <w:bCs/>
          <w:color w:val="0070C0"/>
          <w:sz w:val="32"/>
        </w:rPr>
        <w:t>10</w:t>
      </w:r>
      <w:r w:rsidR="00CB2B90" w:rsidRPr="00FA6B5D">
        <w:rPr>
          <w:b/>
          <w:bCs/>
          <w:color w:val="0070C0"/>
          <w:sz w:val="32"/>
        </w:rPr>
        <w:t>. Page motif.java</w:t>
      </w:r>
    </w:p>
    <w:p w14:paraId="34DB9EC7" w14:textId="13662604" w:rsidR="00CB2B90" w:rsidRPr="00FA6B5D" w:rsidRDefault="0044335E" w:rsidP="00102B5E">
      <w:pPr>
        <w:pStyle w:val="Paragraphedeliste"/>
        <w:rPr>
          <w:b/>
          <w:bCs/>
          <w:color w:val="0070C0"/>
          <w:sz w:val="32"/>
        </w:rPr>
      </w:pPr>
      <w:r>
        <w:rPr>
          <w:b/>
          <w:bCs/>
          <w:color w:val="0070C0"/>
          <w:sz w:val="32"/>
        </w:rPr>
        <w:t>11</w:t>
      </w:r>
      <w:r w:rsidR="00CB2B90" w:rsidRPr="00FA6B5D">
        <w:rPr>
          <w:b/>
          <w:bCs/>
          <w:color w:val="0070C0"/>
          <w:sz w:val="32"/>
        </w:rPr>
        <w:t>. Page Planning_prof.java</w:t>
      </w:r>
    </w:p>
    <w:p w14:paraId="68670504" w14:textId="2C912D95" w:rsidR="00CB2B90" w:rsidRPr="00FA6B5D" w:rsidRDefault="0044335E" w:rsidP="00102B5E">
      <w:pPr>
        <w:pStyle w:val="Paragraphedeliste"/>
        <w:rPr>
          <w:b/>
          <w:bCs/>
          <w:color w:val="0070C0"/>
          <w:sz w:val="32"/>
        </w:rPr>
      </w:pPr>
      <w:r>
        <w:rPr>
          <w:b/>
          <w:bCs/>
          <w:color w:val="0070C0"/>
          <w:sz w:val="32"/>
        </w:rPr>
        <w:t>12</w:t>
      </w:r>
      <w:r w:rsidR="00CB2B90" w:rsidRPr="00FA6B5D">
        <w:rPr>
          <w:b/>
          <w:bCs/>
          <w:color w:val="0070C0"/>
          <w:sz w:val="32"/>
        </w:rPr>
        <w:t>. Page SelectTable.java</w:t>
      </w:r>
    </w:p>
    <w:p w14:paraId="53386AA8" w14:textId="12D525C4" w:rsidR="00CB2B90" w:rsidRPr="00FA6B5D" w:rsidRDefault="0044335E" w:rsidP="00102B5E">
      <w:pPr>
        <w:pStyle w:val="Paragraphedeliste"/>
        <w:rPr>
          <w:b/>
          <w:bCs/>
          <w:color w:val="0070C0"/>
          <w:sz w:val="32"/>
        </w:rPr>
      </w:pPr>
      <w:r>
        <w:rPr>
          <w:b/>
          <w:bCs/>
          <w:color w:val="0070C0"/>
          <w:sz w:val="32"/>
        </w:rPr>
        <w:t>13</w:t>
      </w:r>
      <w:r w:rsidR="00CB2B90" w:rsidRPr="00FA6B5D">
        <w:rPr>
          <w:b/>
          <w:bCs/>
          <w:color w:val="0070C0"/>
          <w:sz w:val="32"/>
        </w:rPr>
        <w:t>. Page test.java</w:t>
      </w:r>
    </w:p>
    <w:p w14:paraId="366080B4" w14:textId="6BD6BA4C" w:rsidR="00CB2B90" w:rsidRPr="00FA6B5D" w:rsidRDefault="0044335E" w:rsidP="00102B5E">
      <w:pPr>
        <w:pStyle w:val="Paragraphedeliste"/>
        <w:rPr>
          <w:b/>
          <w:bCs/>
          <w:color w:val="0070C0"/>
          <w:sz w:val="32"/>
        </w:rPr>
      </w:pPr>
      <w:r>
        <w:rPr>
          <w:b/>
          <w:bCs/>
          <w:color w:val="0070C0"/>
          <w:sz w:val="32"/>
        </w:rPr>
        <w:t>14</w:t>
      </w:r>
      <w:r w:rsidR="00CB2B90" w:rsidRPr="00FA6B5D">
        <w:rPr>
          <w:b/>
          <w:bCs/>
          <w:color w:val="0070C0"/>
          <w:sz w:val="32"/>
        </w:rPr>
        <w:t>. Page Testdb.java</w:t>
      </w:r>
    </w:p>
    <w:p w14:paraId="2F3652C8" w14:textId="6A50B4F4" w:rsidR="00CB2B90" w:rsidRPr="00FA6B5D" w:rsidRDefault="0044335E" w:rsidP="00102B5E">
      <w:pPr>
        <w:pStyle w:val="Paragraphedeliste"/>
        <w:rPr>
          <w:b/>
          <w:bCs/>
          <w:color w:val="0070C0"/>
          <w:sz w:val="32"/>
        </w:rPr>
      </w:pPr>
      <w:r>
        <w:rPr>
          <w:b/>
          <w:bCs/>
          <w:color w:val="0070C0"/>
          <w:sz w:val="32"/>
        </w:rPr>
        <w:t>15</w:t>
      </w:r>
      <w:r w:rsidR="00CB2B90" w:rsidRPr="00FA6B5D">
        <w:rPr>
          <w:b/>
          <w:bCs/>
          <w:color w:val="0070C0"/>
          <w:sz w:val="32"/>
        </w:rPr>
        <w:t>. Page Controller_connexion.java</w:t>
      </w:r>
    </w:p>
    <w:p w14:paraId="521290E1" w14:textId="32A28CF7" w:rsidR="00CB2B90" w:rsidRPr="00FA6B5D" w:rsidRDefault="0044335E" w:rsidP="00102B5E">
      <w:pPr>
        <w:pStyle w:val="Paragraphedeliste"/>
        <w:rPr>
          <w:b/>
          <w:bCs/>
          <w:color w:val="0070C0"/>
          <w:sz w:val="32"/>
        </w:rPr>
      </w:pPr>
      <w:r>
        <w:rPr>
          <w:b/>
          <w:bCs/>
          <w:color w:val="0070C0"/>
          <w:sz w:val="32"/>
        </w:rPr>
        <w:t>16</w:t>
      </w:r>
      <w:r w:rsidR="00CB2B90" w:rsidRPr="00FA6B5D">
        <w:rPr>
          <w:b/>
          <w:bCs/>
          <w:color w:val="0070C0"/>
          <w:sz w:val="32"/>
        </w:rPr>
        <w:t>. Page Controller_eleve.java</w:t>
      </w:r>
    </w:p>
    <w:p w14:paraId="2D4CF9DB" w14:textId="0D3629F5" w:rsidR="00CB2B90" w:rsidRPr="00FA6B5D" w:rsidRDefault="0044335E" w:rsidP="00102B5E">
      <w:pPr>
        <w:pStyle w:val="Paragraphedeliste"/>
        <w:rPr>
          <w:b/>
          <w:bCs/>
          <w:color w:val="0070C0"/>
          <w:sz w:val="32"/>
        </w:rPr>
      </w:pPr>
      <w:r>
        <w:rPr>
          <w:b/>
          <w:bCs/>
          <w:color w:val="0070C0"/>
          <w:sz w:val="32"/>
        </w:rPr>
        <w:t>17</w:t>
      </w:r>
      <w:r w:rsidR="00CB2B90" w:rsidRPr="00FA6B5D">
        <w:rPr>
          <w:b/>
          <w:bCs/>
          <w:color w:val="0070C0"/>
          <w:sz w:val="32"/>
        </w:rPr>
        <w:t>. Page Global.java</w:t>
      </w:r>
    </w:p>
    <w:p w14:paraId="7D1A1288" w14:textId="4AF6D3AD" w:rsidR="00CB2B90" w:rsidRPr="00FA6B5D" w:rsidRDefault="0044335E" w:rsidP="00102B5E">
      <w:pPr>
        <w:pStyle w:val="Paragraphedeliste"/>
        <w:rPr>
          <w:b/>
          <w:bCs/>
          <w:color w:val="0070C0"/>
          <w:sz w:val="32"/>
        </w:rPr>
      </w:pPr>
      <w:r>
        <w:rPr>
          <w:b/>
          <w:bCs/>
          <w:color w:val="0070C0"/>
          <w:sz w:val="32"/>
        </w:rPr>
        <w:t>18</w:t>
      </w:r>
      <w:r w:rsidR="00CB2B90" w:rsidRPr="00FA6B5D">
        <w:rPr>
          <w:b/>
          <w:bCs/>
          <w:color w:val="0070C0"/>
          <w:sz w:val="32"/>
        </w:rPr>
        <w:t>. Page lycee_java.sql</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w:t>
      </w:r>
      <w:r w:rsidR="00C66DB7" w:rsidRPr="006008A4">
        <w:rPr>
          <w:rFonts w:ascii="Comic Sans MS" w:hAnsi="Comic Sans MS" w:cs="Segoe UI Semibold"/>
          <w:b/>
          <w:color w:val="000000" w:themeColor="text1"/>
        </w:rPr>
        <w:lastRenderedPageBreak/>
        <w:t xml:space="preserve">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w:t>
      </w:r>
      <w:proofErr w:type="spellStart"/>
      <w:r w:rsidRPr="00266DBD">
        <w:rPr>
          <w:rFonts w:ascii="Comic Sans MS" w:eastAsiaTheme="minorEastAsia" w:hAnsi="Comic Sans MS" w:cs="Segoe UI Semibold"/>
          <w:b/>
          <w:color w:val="000000" w:themeColor="text1"/>
          <w:sz w:val="24"/>
          <w:szCs w:val="24"/>
          <w:lang w:eastAsia="fr-FR"/>
        </w:rPr>
        <w:t>Admin_Classe</w:t>
      </w:r>
      <w:proofErr w:type="spellEnd"/>
      <w:r w:rsidRPr="00266DBD">
        <w:rPr>
          <w:rFonts w:ascii="Comic Sans MS" w:eastAsiaTheme="minorEastAsia" w:hAnsi="Comic Sans MS" w:cs="Segoe UI Semibold"/>
          <w:b/>
          <w:color w:val="000000" w:themeColor="text1"/>
          <w:sz w:val="24"/>
          <w:szCs w:val="24"/>
          <w:lang w:eastAsia="fr-FR"/>
        </w:rPr>
        <w:t>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w:t>
      </w:r>
      <w:proofErr w:type="spellStart"/>
      <w:r w:rsidR="008E590A">
        <w:rPr>
          <w:rFonts w:ascii="Comic Sans MS" w:eastAsiaTheme="minorEastAsia" w:hAnsi="Comic Sans MS" w:cs="Segoe UI Semibold"/>
          <w:b/>
          <w:color w:val="000000" w:themeColor="text1"/>
          <w:sz w:val="24"/>
          <w:szCs w:val="24"/>
          <w:lang w:eastAsia="fr-FR"/>
        </w:rPr>
        <w:t>shlClasse</w:t>
      </w:r>
      <w:proofErr w:type="spellEnd"/>
      <w:r w:rsidR="008E590A">
        <w:rPr>
          <w:rFonts w:ascii="Comic Sans MS" w:eastAsiaTheme="minorEastAsia" w:hAnsi="Comic Sans MS" w:cs="Segoe UI Semibold"/>
          <w:b/>
          <w:color w:val="000000" w:themeColor="text1"/>
          <w:sz w:val="24"/>
          <w:szCs w:val="24"/>
          <w:lang w:eastAsia="fr-FR"/>
        </w:rPr>
        <w:t xml:space="preserve">, </w:t>
      </w:r>
      <w:proofErr w:type="spellStart"/>
      <w:r w:rsidR="008E590A">
        <w:rPr>
          <w:rFonts w:ascii="Comic Sans MS" w:eastAsiaTheme="minorEastAsia" w:hAnsi="Comic Sans MS" w:cs="Segoe UI Semibold"/>
          <w:b/>
          <w:color w:val="000000" w:themeColor="text1"/>
          <w:sz w:val="24"/>
          <w:szCs w:val="24"/>
          <w:lang w:eastAsia="fr-FR"/>
        </w:rPr>
        <w:t>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tabase</w:t>
      </w:r>
      <w:proofErr w:type="spellEnd"/>
      <w:r w:rsidR="008E590A">
        <w:rPr>
          <w:rFonts w:ascii="Comic Sans MS" w:eastAsiaTheme="minorEastAsia" w:hAnsi="Comic Sans MS" w:cs="Segoe UI Semibold"/>
          <w:b/>
          <w:color w:val="000000" w:themeColor="text1"/>
          <w:sz w:val="24"/>
          <w:szCs w:val="24"/>
          <w:lang w:eastAsia="fr-FR"/>
        </w:rPr>
        <w:t xml:space="preserve">, Connexion et Class. L’attribut </w:t>
      </w:r>
      <w:proofErr w:type="spellStart"/>
      <w:r w:rsidR="008E590A">
        <w:rPr>
          <w:rFonts w:ascii="Comic Sans MS" w:eastAsiaTheme="minorEastAsia" w:hAnsi="Comic Sans MS" w:cs="Segoe UI Semibold"/>
          <w:b/>
          <w:color w:val="000000" w:themeColor="text1"/>
          <w:sz w:val="24"/>
          <w:szCs w:val="24"/>
          <w:lang w:eastAsia="fr-FR"/>
        </w:rPr>
        <w:t>shlClasse</w:t>
      </w:r>
      <w:proofErr w:type="spellEnd"/>
      <w:r w:rsidR="008E590A">
        <w:rPr>
          <w:rFonts w:ascii="Comic Sans MS" w:eastAsiaTheme="minorEastAsia" w:hAnsi="Comic Sans MS" w:cs="Segoe UI Semibold"/>
          <w:b/>
          <w:color w:val="000000" w:themeColor="text1"/>
          <w:sz w:val="24"/>
          <w:szCs w:val="24"/>
          <w:lang w:eastAsia="fr-FR"/>
        </w:rPr>
        <w:t xml:space="preserv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 xml:space="preserve">On déclare une classe de type </w:t>
      </w:r>
      <w:proofErr w:type="spellStart"/>
      <w:r w:rsidRPr="00EF6E0B">
        <w:rPr>
          <w:rFonts w:ascii="Comic Sans MS" w:eastAsiaTheme="minorEastAsia" w:hAnsi="Comic Sans MS" w:cs="Segoe UI Semibold"/>
          <w:b/>
          <w:color w:val="000000" w:themeColor="text1"/>
          <w:sz w:val="24"/>
          <w:szCs w:val="24"/>
          <w:lang w:eastAsia="fr-FR"/>
        </w:rPr>
        <w:t>void</w:t>
      </w:r>
      <w:proofErr w:type="spellEnd"/>
      <w:r w:rsidRPr="00EF6E0B">
        <w:rPr>
          <w:rFonts w:ascii="Comic Sans MS" w:eastAsiaTheme="minorEastAsia" w:hAnsi="Comic Sans MS" w:cs="Segoe UI Semibold"/>
          <w:b/>
          <w:color w:val="000000" w:themeColor="text1"/>
          <w:sz w:val="24"/>
          <w:szCs w:val="24"/>
          <w:lang w:eastAsia="fr-FR"/>
        </w:rPr>
        <w:t xml:space="preserve">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6D8A9466" w14:textId="242C31C9" w:rsidR="00481230" w:rsidRDefault="00D74875" w:rsidP="0050518D">
      <w:pPr>
        <w:pStyle w:val="Paragraphedeliste"/>
        <w:ind w:left="1080"/>
        <w:rPr>
          <w:rFonts w:ascii="Segoe UI Black" w:hAnsi="Segoe UI Black" w:cs="Segoe UI Semibold"/>
          <w:color w:val="AFCA0B"/>
          <w:sz w:val="44"/>
          <w:szCs w:val="44"/>
        </w:rPr>
      </w:pPr>
      <w:r>
        <w:rPr>
          <w:rFonts w:ascii="Segoe UI Black" w:hAnsi="Segoe UI Black" w:cs="Segoe UI Semibold"/>
          <w:color w:val="AFCA0B"/>
          <w:sz w:val="44"/>
          <w:szCs w:val="44"/>
        </w:rPr>
        <w:t xml:space="preserve">On déclare une méthode </w:t>
      </w:r>
      <w:proofErr w:type="spellStart"/>
      <w:r>
        <w:rPr>
          <w:rFonts w:ascii="Segoe UI Black" w:hAnsi="Segoe UI Black" w:cs="Segoe UI Semibold"/>
          <w:color w:val="AFCA0B"/>
          <w:sz w:val="44"/>
          <w:szCs w:val="44"/>
        </w:rPr>
        <w:t>void</w:t>
      </w:r>
      <w:proofErr w:type="spellEnd"/>
      <w:r>
        <w:rPr>
          <w:rFonts w:ascii="Segoe UI Black" w:hAnsi="Segoe UI Black" w:cs="Segoe UI Semibold"/>
          <w:color w:val="AFCA0B"/>
          <w:sz w:val="44"/>
          <w:szCs w:val="44"/>
        </w:rPr>
        <w:t xml:space="preserve"> en accès protégé. Puis dans un premier temps, </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742A3355" w:rsidR="00A449D9" w:rsidRDefault="00A449D9" w:rsidP="0050518D">
      <w:pPr>
        <w:pStyle w:val="Paragraphedeliste"/>
        <w:ind w:left="1080"/>
        <w:rPr>
          <w:rFonts w:ascii="Segoe UI Black" w:hAnsi="Segoe UI Black" w:cs="Segoe UI Semibold"/>
          <w:color w:val="AFCA0B"/>
          <w:sz w:val="44"/>
          <w:szCs w:val="44"/>
        </w:rPr>
      </w:pP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2BEC3C7" w:rsidR="003E46AB" w:rsidRDefault="003E46AB" w:rsidP="0050518D">
      <w:pPr>
        <w:pStyle w:val="Paragraphedeliste"/>
        <w:ind w:left="1080"/>
        <w:rPr>
          <w:rFonts w:ascii="Segoe UI Black" w:hAnsi="Segoe UI Black" w:cs="Segoe UI Semibold"/>
          <w:color w:val="AFCA0B"/>
          <w:sz w:val="44"/>
          <w:szCs w:val="44"/>
        </w:rPr>
      </w:pPr>
    </w:p>
    <w:p w14:paraId="5B696BFA" w14:textId="3EBB8D5A" w:rsidR="003E46AB" w:rsidRPr="0050518D"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77777777"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 Ensuite, nous importons les packages de l’IDE Eclipse nécessaires comme pour les listes déroulantes,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bookmarkStart w:id="0" w:name="_GoBack"/>
      <w:bookmarkEnd w:id="0"/>
    </w:p>
    <w:p w14:paraId="07A388CA" w14:textId="4DF64F4F"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2D7882CA">
            <wp:extent cx="4676775" cy="41529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4152900"/>
                    </a:xfrm>
                    <a:prstGeom prst="rect">
                      <a:avLst/>
                    </a:prstGeom>
                  </pic:spPr>
                </pic:pic>
              </a:graphicData>
            </a:graphic>
          </wp:inline>
        </w:drawing>
      </w:r>
    </w:p>
    <w:p w14:paraId="7D4D7764" w14:textId="195BDE70"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7471380A" w14:textId="7FCD8494"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0A642D10" w14:textId="0DDE33B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0F6509C2" w:rsidR="00FC2398" w:rsidRPr="0027221C"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41BBD49" w14:textId="6C14C5FE" w:rsidR="006B6126" w:rsidRPr="00FD6E54" w:rsidRDefault="00550932" w:rsidP="00FD6E54">
      <w:pPr>
        <w:pStyle w:val="Paragraphedeliste"/>
        <w:numPr>
          <w:ilvl w:val="0"/>
          <w:numId w:val="2"/>
        </w:numPr>
        <w:jc w:val="center"/>
        <w:rPr>
          <w:rFonts w:ascii="Segoe UI Black" w:hAnsi="Segoe UI Black" w:cs="Segoe UI Semibold"/>
          <w:color w:val="AFCA0B"/>
          <w:sz w:val="44"/>
          <w:szCs w:val="44"/>
        </w:rPr>
      </w:pPr>
      <w:r w:rsidRPr="00FD6E54">
        <w:rPr>
          <w:rFonts w:ascii="Segoe UI Black" w:hAnsi="Segoe UI Black" w:cs="Segoe UI Semibold"/>
          <w:color w:val="AFCA0B"/>
          <w:sz w:val="44"/>
          <w:szCs w:val="44"/>
        </w:rPr>
        <w:t>Page</w:t>
      </w:r>
      <w:r w:rsidR="0077240E" w:rsidRPr="00FD6E54">
        <w:rPr>
          <w:rFonts w:ascii="Segoe UI Black" w:hAnsi="Segoe UI Black" w:cs="Segoe UI Semibold"/>
          <w:color w:val="AFCA0B"/>
          <w:sz w:val="44"/>
          <w:szCs w:val="44"/>
        </w:rPr>
        <w:t xml:space="preserve"> </w:t>
      </w:r>
      <w:r w:rsidR="00F00455" w:rsidRPr="00FD6E54">
        <w:rPr>
          <w:rFonts w:ascii="Segoe UI Black" w:hAnsi="Segoe UI Black" w:cs="Segoe UI Semibold"/>
          <w:color w:val="AFCA0B"/>
          <w:sz w:val="44"/>
          <w:szCs w:val="44"/>
        </w:rPr>
        <w:t>Admin_viesco.java</w:t>
      </w:r>
    </w:p>
    <w:p w14:paraId="22BDF2B5" w14:textId="3A373BE1" w:rsidR="00FD6E54" w:rsidRDefault="00FD6E5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400EE38" w14:textId="6CF74575" w:rsidR="001324B4" w:rsidRDefault="001324B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6530809A" w14:textId="50CD9DF7" w:rsidR="00CF5CF8" w:rsidRDefault="00CF5CF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B320031" w14:textId="69FA0E2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5CBC48E" wp14:editId="65405AD1">
            <wp:extent cx="6296025" cy="2105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2105025"/>
                    </a:xfrm>
                    <a:prstGeom prst="rect">
                      <a:avLst/>
                    </a:prstGeom>
                  </pic:spPr>
                </pic:pic>
              </a:graphicData>
            </a:graphic>
          </wp:inline>
        </w:drawing>
      </w:r>
    </w:p>
    <w:p w14:paraId="38FD4243" w14:textId="1BDF3A13"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5DC3AB90" w14:textId="134683E9"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133F3DD1" w14:textId="494A771F"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48C8ADBD" w14:textId="6BFE1CAB" w:rsidR="007223AF" w:rsidRDefault="007223AF"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EFA1BD5" wp14:editId="014108FC">
            <wp:extent cx="6115050" cy="105015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150" cy="1051200"/>
                    </a:xfrm>
                    <a:prstGeom prst="rect">
                      <a:avLst/>
                    </a:prstGeom>
                  </pic:spPr>
                </pic:pic>
              </a:graphicData>
            </a:graphic>
          </wp:inline>
        </w:drawing>
      </w:r>
    </w:p>
    <w:p w14:paraId="0E9EC941" w14:textId="50F2E660" w:rsidR="004160EF" w:rsidRDefault="004160EF"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4CE03086" wp14:editId="4FB253BA">
            <wp:extent cx="6105525" cy="10096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1009650"/>
                    </a:xfrm>
                    <a:prstGeom prst="rect">
                      <a:avLst/>
                    </a:prstGeom>
                  </pic:spPr>
                </pic:pic>
              </a:graphicData>
            </a:graphic>
          </wp:inline>
        </w:drawing>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4913" cy="938820"/>
                    </a:xfrm>
                    <a:prstGeom prst="rect">
                      <a:avLst/>
                    </a:prstGeom>
                  </pic:spPr>
                </pic:pic>
              </a:graphicData>
            </a:graphic>
          </wp:inline>
        </w:drawing>
      </w:r>
    </w:p>
    <w:p w14:paraId="0E34811A" w14:textId="75348F2E"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7470" cy="2723591"/>
                    </a:xfrm>
                    <a:prstGeom prst="rect">
                      <a:avLst/>
                    </a:prstGeom>
                  </pic:spPr>
                </pic:pic>
              </a:graphicData>
            </a:graphic>
          </wp:inline>
        </w:drawing>
      </w:r>
    </w:p>
    <w:p w14:paraId="7C65D969" w14:textId="25379453"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4289" cy="910633"/>
                    </a:xfrm>
                    <a:prstGeom prst="rect">
                      <a:avLst/>
                    </a:prstGeom>
                  </pic:spPr>
                </pic:pic>
              </a:graphicData>
            </a:graphic>
          </wp:inline>
        </w:drawing>
      </w:r>
    </w:p>
    <w:p w14:paraId="60420C1E" w14:textId="14CBFF0F" w:rsidR="00BC681A" w:rsidRDefault="00BC681A"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969" cy="6960470"/>
                    </a:xfrm>
                    <a:prstGeom prst="rect">
                      <a:avLst/>
                    </a:prstGeom>
                  </pic:spPr>
                </pic:pic>
              </a:graphicData>
            </a:graphic>
          </wp:inline>
        </w:drawing>
      </w:r>
    </w:p>
    <w:p w14:paraId="71048E94" w14:textId="1176A803"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971" cy="4188451"/>
                    </a:xfrm>
                    <a:prstGeom prst="rect">
                      <a:avLst/>
                    </a:prstGeom>
                  </pic:spPr>
                </pic:pic>
              </a:graphicData>
            </a:graphic>
          </wp:inline>
        </w:drawing>
      </w:r>
    </w:p>
    <w:p w14:paraId="10183BC2" w14:textId="2CD80AA9" w:rsidR="00C21A6E" w:rsidRPr="00FD6E54" w:rsidRDefault="00C21A6E"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71DB23C" wp14:editId="494B9485">
            <wp:extent cx="4781550" cy="2209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1550" cy="2209800"/>
                    </a:xfrm>
                    <a:prstGeom prst="rect">
                      <a:avLst/>
                    </a:prstGeom>
                  </pic:spPr>
                </pic:pic>
              </a:graphicData>
            </a:graphic>
          </wp:inline>
        </w:drawing>
      </w:r>
    </w:p>
    <w:p w14:paraId="08078B82" w14:textId="534CCD4C" w:rsidR="00221082" w:rsidRPr="00D23758" w:rsidRDefault="00550932" w:rsidP="00D23758">
      <w:pPr>
        <w:pStyle w:val="Paragraphedeliste"/>
        <w:numPr>
          <w:ilvl w:val="0"/>
          <w:numId w:val="2"/>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7CC95848" w14:textId="11956563" w:rsidR="00D23758" w:rsidRDefault="00D23758"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8330" cy="4186235"/>
                    </a:xfrm>
                    <a:prstGeom prst="rect">
                      <a:avLst/>
                    </a:prstGeom>
                  </pic:spPr>
                </pic:pic>
              </a:graphicData>
            </a:graphic>
          </wp:inline>
        </w:drawing>
      </w:r>
    </w:p>
    <w:p w14:paraId="2B5F3366" w14:textId="522AA105" w:rsidR="002D2304" w:rsidRDefault="002D2304"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7458075"/>
                    </a:xfrm>
                    <a:prstGeom prst="rect">
                      <a:avLst/>
                    </a:prstGeom>
                  </pic:spPr>
                </pic:pic>
              </a:graphicData>
            </a:graphic>
          </wp:inline>
        </w:drawing>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4638675"/>
                    </a:xfrm>
                    <a:prstGeom prst="rect">
                      <a:avLst/>
                    </a:prstGeom>
                  </pic:spPr>
                </pic:pic>
              </a:graphicData>
            </a:graphic>
          </wp:inline>
        </w:drawing>
      </w:r>
    </w:p>
    <w:p w14:paraId="415631A0" w14:textId="741C7E40" w:rsidR="004F7F35" w:rsidRPr="00D23758" w:rsidRDefault="004F7F35" w:rsidP="00D23758">
      <w:pPr>
        <w:pStyle w:val="Paragraphedeliste"/>
        <w:ind w:left="1080"/>
        <w:rPr>
          <w:rFonts w:ascii="Segoe UI Black" w:hAnsi="Segoe UI Black" w:cs="Segoe UI Semibold"/>
          <w:color w:val="AFCA0B"/>
          <w:sz w:val="44"/>
          <w:szCs w:val="44"/>
        </w:rPr>
      </w:pPr>
    </w:p>
    <w:p w14:paraId="57952EAF" w14:textId="77777777"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3794760"/>
                    </a:xfrm>
                    <a:prstGeom prst="rect">
                      <a:avLst/>
                    </a:prstGeom>
                  </pic:spPr>
                </pic:pic>
              </a:graphicData>
            </a:graphic>
          </wp:inline>
        </w:drawing>
      </w:r>
    </w:p>
    <w:p w14:paraId="0017C396" w14:textId="602FC51E"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6210300"/>
                    </a:xfrm>
                    <a:prstGeom prst="rect">
                      <a:avLst/>
                    </a:prstGeom>
                  </pic:spPr>
                </pic:pic>
              </a:graphicData>
            </a:graphic>
          </wp:inline>
        </w:drawing>
      </w:r>
    </w:p>
    <w:p w14:paraId="23A9EAF0" w14:textId="32B161FE"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4234180"/>
                    </a:xfrm>
                    <a:prstGeom prst="rect">
                      <a:avLst/>
                    </a:prstGeom>
                  </pic:spPr>
                </pic:pic>
              </a:graphicData>
            </a:graphic>
          </wp:inline>
        </w:drawing>
      </w:r>
    </w:p>
    <w:p w14:paraId="4A8E4C89" w14:textId="77777777" w:rsidR="002F6FB4" w:rsidRDefault="002F6FB4" w:rsidP="00F00455">
      <w:pPr>
        <w:spacing w:line="259" w:lineRule="auto"/>
        <w:jc w:val="center"/>
        <w:rPr>
          <w:rFonts w:ascii="Segoe UI Black" w:hAnsi="Segoe UI Black" w:cs="Segoe UI Semibold"/>
          <w:color w:val="AFCA0B"/>
          <w:sz w:val="44"/>
          <w:szCs w:val="44"/>
        </w:rPr>
      </w:pPr>
    </w:p>
    <w:p w14:paraId="5F9E994D" w14:textId="2AB706D8" w:rsidR="00F00455" w:rsidRDefault="006139B8"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5</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Eleves.java</w:t>
      </w:r>
    </w:p>
    <w:p w14:paraId="647426E1" w14:textId="71FBD9A1" w:rsidR="00F00455" w:rsidRDefault="0044335E"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Liste_Eleve.java</w:t>
      </w:r>
    </w:p>
    <w:p w14:paraId="494D4175" w14:textId="15B96386"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Main.java</w:t>
      </w:r>
    </w:p>
    <w:p w14:paraId="33D4FF58" w14:textId="334E8F51"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8</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Modifier_eleve.java</w:t>
      </w:r>
    </w:p>
    <w:p w14:paraId="0D54A4A5" w14:textId="0106C9B5"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9</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Modifier_prof.java</w:t>
      </w:r>
    </w:p>
    <w:p w14:paraId="36123F92" w14:textId="210D143C"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10</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0335CC" w:rsidRPr="000335CC">
        <w:rPr>
          <w:rFonts w:ascii="Segoe UI Black" w:hAnsi="Segoe UI Black" w:cs="Segoe UI Semibold"/>
          <w:color w:val="AFCA0B"/>
          <w:sz w:val="44"/>
          <w:szCs w:val="44"/>
        </w:rPr>
        <w:t>motif.java</w:t>
      </w:r>
    </w:p>
    <w:p w14:paraId="751D8333" w14:textId="0FDFE743"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11</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Planning_prof.java</w:t>
      </w:r>
    </w:p>
    <w:p w14:paraId="083F4074" w14:textId="4D1AC30A"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12</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SelectTable.java</w:t>
      </w:r>
    </w:p>
    <w:p w14:paraId="7D985E9B" w14:textId="6BA34706"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13</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test.java</w:t>
      </w:r>
    </w:p>
    <w:p w14:paraId="1DDEA034" w14:textId="1F5B0E60" w:rsidR="006D6545" w:rsidRDefault="0044335E" w:rsidP="006D654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14</w:t>
      </w:r>
      <w:r w:rsidR="006D6545">
        <w:rPr>
          <w:rFonts w:ascii="Segoe UI Black" w:hAnsi="Segoe UI Black" w:cs="Segoe UI Semibold"/>
          <w:color w:val="AFCA0B"/>
          <w:sz w:val="44"/>
          <w:szCs w:val="44"/>
        </w:rPr>
        <w:t>.</w:t>
      </w:r>
      <w:r w:rsidR="006D6545" w:rsidRPr="00550932">
        <w:rPr>
          <w:rFonts w:ascii="Segoe UI Black" w:hAnsi="Segoe UI Black" w:cs="Segoe UI Semibold"/>
          <w:color w:val="AFCA0B"/>
          <w:sz w:val="44"/>
          <w:szCs w:val="44"/>
        </w:rPr>
        <w:t xml:space="preserve"> </w:t>
      </w:r>
      <w:r w:rsidR="006D6545">
        <w:rPr>
          <w:rFonts w:ascii="Segoe UI Black" w:hAnsi="Segoe UI Black" w:cs="Segoe UI Semibold"/>
          <w:color w:val="AFCA0B"/>
          <w:sz w:val="44"/>
          <w:szCs w:val="44"/>
        </w:rPr>
        <w:t xml:space="preserve">Page </w:t>
      </w:r>
      <w:r w:rsidR="00A27B82" w:rsidRPr="00A27B82">
        <w:rPr>
          <w:rFonts w:ascii="Segoe UI Black" w:hAnsi="Segoe UI Black" w:cs="Segoe UI Semibold"/>
          <w:color w:val="AFCA0B"/>
          <w:sz w:val="44"/>
          <w:szCs w:val="44"/>
        </w:rPr>
        <w:t>Testdb.java</w:t>
      </w:r>
    </w:p>
    <w:p w14:paraId="1567F486" w14:textId="3ECA5507"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15</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Controller_connexion.java</w:t>
      </w:r>
    </w:p>
    <w:p w14:paraId="501C7871" w14:textId="75EB1BAE"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Controller_eleve.java</w:t>
      </w:r>
    </w:p>
    <w:p w14:paraId="6F4576FE" w14:textId="0046CADC"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17</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Global.java</w:t>
      </w:r>
    </w:p>
    <w:p w14:paraId="56F2D659" w14:textId="7EADBB20"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18</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30E35FCA" w14:textId="77777777" w:rsidR="006D6545" w:rsidRDefault="006D6545" w:rsidP="000335CC">
      <w:pPr>
        <w:spacing w:line="259" w:lineRule="auto"/>
        <w:jc w:val="center"/>
        <w:rPr>
          <w:rFonts w:ascii="Segoe UI Black" w:hAnsi="Segoe UI Black" w:cs="Segoe UI Semibold"/>
          <w:color w:val="AFCA0B"/>
          <w:sz w:val="44"/>
          <w:szCs w:val="44"/>
        </w:rPr>
      </w:pPr>
    </w:p>
    <w:p w14:paraId="7EB66373" w14:textId="77777777" w:rsidR="000335CC" w:rsidRDefault="000335CC" w:rsidP="007E6616">
      <w:pPr>
        <w:spacing w:line="259" w:lineRule="auto"/>
        <w:jc w:val="center"/>
        <w:rPr>
          <w:rFonts w:ascii="Segoe UI Black" w:hAnsi="Segoe UI Black" w:cs="Segoe UI Semibold"/>
          <w:color w:val="AFCA0B"/>
          <w:sz w:val="44"/>
          <w:szCs w:val="44"/>
        </w:rPr>
      </w:pPr>
    </w:p>
    <w:p w14:paraId="7EA63507" w14:textId="77777777" w:rsidR="007E6616" w:rsidRDefault="007E6616" w:rsidP="00F00455">
      <w:pPr>
        <w:spacing w:line="259" w:lineRule="auto"/>
        <w:jc w:val="center"/>
        <w:rPr>
          <w:rFonts w:ascii="Segoe UI Black" w:hAnsi="Segoe UI Black" w:cs="Segoe UI Semibold"/>
          <w:color w:val="AFCA0B"/>
          <w:sz w:val="44"/>
          <w:szCs w:val="44"/>
        </w:rPr>
      </w:pPr>
    </w:p>
    <w:p w14:paraId="5E5161D8" w14:textId="77777777" w:rsidR="00F00455" w:rsidRPr="004B6B37" w:rsidRDefault="00F00455" w:rsidP="004B6B37">
      <w:pPr>
        <w:spacing w:line="259" w:lineRule="auto"/>
        <w:jc w:val="center"/>
        <w:rPr>
          <w:rFonts w:ascii="Segoe UI Black" w:hAnsi="Segoe UI Black" w:cs="Segoe UI Semibold"/>
          <w:color w:val="AFCA0B"/>
          <w:sz w:val="44"/>
          <w:szCs w:val="44"/>
        </w:rPr>
      </w:pPr>
    </w:p>
    <w:sectPr w:rsidR="00F00455" w:rsidRPr="004B6B37" w:rsidSect="00DE4713">
      <w:headerReference w:type="even" r:id="rId46"/>
      <w:headerReference w:type="default" r:id="rId47"/>
      <w:footerReference w:type="even" r:id="rId48"/>
      <w:footerReference w:type="default" r:id="rId49"/>
      <w:headerReference w:type="first" r:id="rId50"/>
      <w:footerReference w:type="first" r:id="rId5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3E654" w14:textId="77777777" w:rsidR="00D20BA3" w:rsidRDefault="00D20BA3" w:rsidP="00307692">
      <w:r>
        <w:separator/>
      </w:r>
    </w:p>
  </w:endnote>
  <w:endnote w:type="continuationSeparator" w:id="0">
    <w:p w14:paraId="3A68D26A" w14:textId="77777777" w:rsidR="00D20BA3" w:rsidRDefault="00D20BA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BB7AD" w14:textId="77777777" w:rsidR="00D20BA3" w:rsidRDefault="00D20BA3" w:rsidP="00307692">
      <w:r>
        <w:separator/>
      </w:r>
    </w:p>
  </w:footnote>
  <w:footnote w:type="continuationSeparator" w:id="0">
    <w:p w14:paraId="286E3747" w14:textId="77777777" w:rsidR="00D20BA3" w:rsidRDefault="00D20BA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05D0"/>
    <w:rsid w:val="000053BF"/>
    <w:rsid w:val="00005642"/>
    <w:rsid w:val="00006744"/>
    <w:rsid w:val="00015944"/>
    <w:rsid w:val="00031479"/>
    <w:rsid w:val="00032040"/>
    <w:rsid w:val="000326C5"/>
    <w:rsid w:val="000335B8"/>
    <w:rsid w:val="000335CC"/>
    <w:rsid w:val="00043185"/>
    <w:rsid w:val="00043D88"/>
    <w:rsid w:val="0005141A"/>
    <w:rsid w:val="00061B30"/>
    <w:rsid w:val="000624EB"/>
    <w:rsid w:val="000667A2"/>
    <w:rsid w:val="00070B97"/>
    <w:rsid w:val="00083809"/>
    <w:rsid w:val="00086100"/>
    <w:rsid w:val="000861DC"/>
    <w:rsid w:val="00094E95"/>
    <w:rsid w:val="0009660F"/>
    <w:rsid w:val="0009788E"/>
    <w:rsid w:val="000A334F"/>
    <w:rsid w:val="000A3CEB"/>
    <w:rsid w:val="000A6D6C"/>
    <w:rsid w:val="000B038C"/>
    <w:rsid w:val="000B3078"/>
    <w:rsid w:val="000C0700"/>
    <w:rsid w:val="000C7663"/>
    <w:rsid w:val="000D3509"/>
    <w:rsid w:val="000E0EB4"/>
    <w:rsid w:val="000E30F8"/>
    <w:rsid w:val="000E3268"/>
    <w:rsid w:val="000E549B"/>
    <w:rsid w:val="001013C3"/>
    <w:rsid w:val="00101A48"/>
    <w:rsid w:val="00102B5E"/>
    <w:rsid w:val="001302E6"/>
    <w:rsid w:val="001324B4"/>
    <w:rsid w:val="00134993"/>
    <w:rsid w:val="00140EAE"/>
    <w:rsid w:val="00146358"/>
    <w:rsid w:val="001467F9"/>
    <w:rsid w:val="00150DCE"/>
    <w:rsid w:val="00152C29"/>
    <w:rsid w:val="00154E75"/>
    <w:rsid w:val="00154F18"/>
    <w:rsid w:val="00166279"/>
    <w:rsid w:val="001730CA"/>
    <w:rsid w:val="00174AD2"/>
    <w:rsid w:val="001762A7"/>
    <w:rsid w:val="0018161F"/>
    <w:rsid w:val="0019077B"/>
    <w:rsid w:val="00191743"/>
    <w:rsid w:val="001921B8"/>
    <w:rsid w:val="0019303C"/>
    <w:rsid w:val="001A02BE"/>
    <w:rsid w:val="001B1DE6"/>
    <w:rsid w:val="001C5953"/>
    <w:rsid w:val="001C6DA1"/>
    <w:rsid w:val="001D1AB5"/>
    <w:rsid w:val="001D7187"/>
    <w:rsid w:val="001E3E2A"/>
    <w:rsid w:val="001F01E4"/>
    <w:rsid w:val="001F1B01"/>
    <w:rsid w:val="001F31DC"/>
    <w:rsid w:val="00202362"/>
    <w:rsid w:val="00203389"/>
    <w:rsid w:val="0020487E"/>
    <w:rsid w:val="00205BF8"/>
    <w:rsid w:val="00216F10"/>
    <w:rsid w:val="00221082"/>
    <w:rsid w:val="002303E5"/>
    <w:rsid w:val="00232414"/>
    <w:rsid w:val="00237165"/>
    <w:rsid w:val="00240603"/>
    <w:rsid w:val="00240EC7"/>
    <w:rsid w:val="00244B6A"/>
    <w:rsid w:val="00253087"/>
    <w:rsid w:val="002534DD"/>
    <w:rsid w:val="00255027"/>
    <w:rsid w:val="00255463"/>
    <w:rsid w:val="002618F1"/>
    <w:rsid w:val="00266DBD"/>
    <w:rsid w:val="0026733C"/>
    <w:rsid w:val="00267D84"/>
    <w:rsid w:val="0027221C"/>
    <w:rsid w:val="00284F1E"/>
    <w:rsid w:val="0029504A"/>
    <w:rsid w:val="002A724D"/>
    <w:rsid w:val="002B1D7F"/>
    <w:rsid w:val="002B7320"/>
    <w:rsid w:val="002C33F1"/>
    <w:rsid w:val="002C4E63"/>
    <w:rsid w:val="002D190A"/>
    <w:rsid w:val="002D2304"/>
    <w:rsid w:val="002D32C1"/>
    <w:rsid w:val="002D68FC"/>
    <w:rsid w:val="002E2CA2"/>
    <w:rsid w:val="002E53FD"/>
    <w:rsid w:val="002F34E9"/>
    <w:rsid w:val="002F436F"/>
    <w:rsid w:val="002F6FB4"/>
    <w:rsid w:val="003037E6"/>
    <w:rsid w:val="00307533"/>
    <w:rsid w:val="00307692"/>
    <w:rsid w:val="0031645C"/>
    <w:rsid w:val="00317E62"/>
    <w:rsid w:val="00321A41"/>
    <w:rsid w:val="00325137"/>
    <w:rsid w:val="00325F18"/>
    <w:rsid w:val="00327748"/>
    <w:rsid w:val="00327FAA"/>
    <w:rsid w:val="003313D3"/>
    <w:rsid w:val="00332B01"/>
    <w:rsid w:val="00335B75"/>
    <w:rsid w:val="00336D61"/>
    <w:rsid w:val="003421C8"/>
    <w:rsid w:val="00342AA7"/>
    <w:rsid w:val="00345D4E"/>
    <w:rsid w:val="0035101B"/>
    <w:rsid w:val="0035514B"/>
    <w:rsid w:val="00363E16"/>
    <w:rsid w:val="00364ADF"/>
    <w:rsid w:val="00367496"/>
    <w:rsid w:val="003842A7"/>
    <w:rsid w:val="003874D9"/>
    <w:rsid w:val="00395644"/>
    <w:rsid w:val="003A2139"/>
    <w:rsid w:val="003A2D3C"/>
    <w:rsid w:val="003A423A"/>
    <w:rsid w:val="003A5184"/>
    <w:rsid w:val="003A60A6"/>
    <w:rsid w:val="003B4E36"/>
    <w:rsid w:val="003B5121"/>
    <w:rsid w:val="003C49EF"/>
    <w:rsid w:val="003E37E1"/>
    <w:rsid w:val="003E46AB"/>
    <w:rsid w:val="003F08F8"/>
    <w:rsid w:val="003F760E"/>
    <w:rsid w:val="00402519"/>
    <w:rsid w:val="00403BAC"/>
    <w:rsid w:val="00412B4A"/>
    <w:rsid w:val="004160EF"/>
    <w:rsid w:val="004166BC"/>
    <w:rsid w:val="004167A0"/>
    <w:rsid w:val="00420002"/>
    <w:rsid w:val="00422D8A"/>
    <w:rsid w:val="0043190E"/>
    <w:rsid w:val="0043296D"/>
    <w:rsid w:val="00434814"/>
    <w:rsid w:val="0044008D"/>
    <w:rsid w:val="0044335E"/>
    <w:rsid w:val="0045136F"/>
    <w:rsid w:val="0045532B"/>
    <w:rsid w:val="004556E1"/>
    <w:rsid w:val="00461465"/>
    <w:rsid w:val="00470EC7"/>
    <w:rsid w:val="00472FC1"/>
    <w:rsid w:val="00474668"/>
    <w:rsid w:val="004759E7"/>
    <w:rsid w:val="00481230"/>
    <w:rsid w:val="00485F5F"/>
    <w:rsid w:val="0048740C"/>
    <w:rsid w:val="0049486E"/>
    <w:rsid w:val="004969E8"/>
    <w:rsid w:val="004A7A44"/>
    <w:rsid w:val="004B0B7C"/>
    <w:rsid w:val="004B6B37"/>
    <w:rsid w:val="004C14ED"/>
    <w:rsid w:val="004E1E72"/>
    <w:rsid w:val="004F7F35"/>
    <w:rsid w:val="0050518D"/>
    <w:rsid w:val="0051572E"/>
    <w:rsid w:val="00517045"/>
    <w:rsid w:val="00522070"/>
    <w:rsid w:val="00525F09"/>
    <w:rsid w:val="00533C8D"/>
    <w:rsid w:val="00550932"/>
    <w:rsid w:val="00552A23"/>
    <w:rsid w:val="00552F3A"/>
    <w:rsid w:val="00557882"/>
    <w:rsid w:val="0056623A"/>
    <w:rsid w:val="0056758C"/>
    <w:rsid w:val="0058332A"/>
    <w:rsid w:val="005863A6"/>
    <w:rsid w:val="00590FC2"/>
    <w:rsid w:val="00595293"/>
    <w:rsid w:val="005A66C2"/>
    <w:rsid w:val="005B4F80"/>
    <w:rsid w:val="005C1501"/>
    <w:rsid w:val="005C15D6"/>
    <w:rsid w:val="005C4182"/>
    <w:rsid w:val="005D1DEB"/>
    <w:rsid w:val="005D3226"/>
    <w:rsid w:val="005E6974"/>
    <w:rsid w:val="005F5261"/>
    <w:rsid w:val="006001B1"/>
    <w:rsid w:val="006008A4"/>
    <w:rsid w:val="00603476"/>
    <w:rsid w:val="006073E2"/>
    <w:rsid w:val="006077E6"/>
    <w:rsid w:val="00612DCA"/>
    <w:rsid w:val="006139B8"/>
    <w:rsid w:val="00617A53"/>
    <w:rsid w:val="00621351"/>
    <w:rsid w:val="00621680"/>
    <w:rsid w:val="00625664"/>
    <w:rsid w:val="00626CBA"/>
    <w:rsid w:val="00627E9A"/>
    <w:rsid w:val="00643E53"/>
    <w:rsid w:val="0065536C"/>
    <w:rsid w:val="00655DBB"/>
    <w:rsid w:val="00656B10"/>
    <w:rsid w:val="006576ED"/>
    <w:rsid w:val="00667CB6"/>
    <w:rsid w:val="0067664A"/>
    <w:rsid w:val="00690AD5"/>
    <w:rsid w:val="006A245E"/>
    <w:rsid w:val="006A7410"/>
    <w:rsid w:val="006B0A7E"/>
    <w:rsid w:val="006B445E"/>
    <w:rsid w:val="006B4C69"/>
    <w:rsid w:val="006B6126"/>
    <w:rsid w:val="006C3934"/>
    <w:rsid w:val="006D3C7E"/>
    <w:rsid w:val="006D6545"/>
    <w:rsid w:val="006D7D1A"/>
    <w:rsid w:val="006D7D22"/>
    <w:rsid w:val="006F7499"/>
    <w:rsid w:val="0070086B"/>
    <w:rsid w:val="00705B49"/>
    <w:rsid w:val="00707F56"/>
    <w:rsid w:val="0071004B"/>
    <w:rsid w:val="007113F3"/>
    <w:rsid w:val="007126E9"/>
    <w:rsid w:val="00712D58"/>
    <w:rsid w:val="00715256"/>
    <w:rsid w:val="0072114E"/>
    <w:rsid w:val="007223AF"/>
    <w:rsid w:val="00726528"/>
    <w:rsid w:val="00751624"/>
    <w:rsid w:val="00754488"/>
    <w:rsid w:val="00763DC5"/>
    <w:rsid w:val="0077240E"/>
    <w:rsid w:val="007846EF"/>
    <w:rsid w:val="00784F87"/>
    <w:rsid w:val="00791867"/>
    <w:rsid w:val="00791C88"/>
    <w:rsid w:val="007975A2"/>
    <w:rsid w:val="007A137E"/>
    <w:rsid w:val="007A54D4"/>
    <w:rsid w:val="007B5AD8"/>
    <w:rsid w:val="007C08C4"/>
    <w:rsid w:val="007D0642"/>
    <w:rsid w:val="007D4249"/>
    <w:rsid w:val="007E17F3"/>
    <w:rsid w:val="007E6616"/>
    <w:rsid w:val="007E7EE0"/>
    <w:rsid w:val="007F5FB0"/>
    <w:rsid w:val="007F7108"/>
    <w:rsid w:val="00804993"/>
    <w:rsid w:val="0080717D"/>
    <w:rsid w:val="00807A29"/>
    <w:rsid w:val="00811E88"/>
    <w:rsid w:val="008201F8"/>
    <w:rsid w:val="0082331B"/>
    <w:rsid w:val="00826B15"/>
    <w:rsid w:val="00831409"/>
    <w:rsid w:val="0083238D"/>
    <w:rsid w:val="00842AC7"/>
    <w:rsid w:val="00851B18"/>
    <w:rsid w:val="0086470E"/>
    <w:rsid w:val="0087101A"/>
    <w:rsid w:val="008729D4"/>
    <w:rsid w:val="008766B9"/>
    <w:rsid w:val="0088194F"/>
    <w:rsid w:val="00881A2C"/>
    <w:rsid w:val="00887657"/>
    <w:rsid w:val="008955CC"/>
    <w:rsid w:val="008B1999"/>
    <w:rsid w:val="008B29FC"/>
    <w:rsid w:val="008B4F54"/>
    <w:rsid w:val="008C109D"/>
    <w:rsid w:val="008C564E"/>
    <w:rsid w:val="008C6791"/>
    <w:rsid w:val="008C6F2B"/>
    <w:rsid w:val="008E590A"/>
    <w:rsid w:val="008F7FFB"/>
    <w:rsid w:val="00901EB1"/>
    <w:rsid w:val="009052E7"/>
    <w:rsid w:val="00905874"/>
    <w:rsid w:val="00906473"/>
    <w:rsid w:val="00907377"/>
    <w:rsid w:val="00915E0A"/>
    <w:rsid w:val="00923860"/>
    <w:rsid w:val="009365EA"/>
    <w:rsid w:val="0093663C"/>
    <w:rsid w:val="0094007C"/>
    <w:rsid w:val="00941A7C"/>
    <w:rsid w:val="00945B61"/>
    <w:rsid w:val="00953207"/>
    <w:rsid w:val="009564B9"/>
    <w:rsid w:val="00980171"/>
    <w:rsid w:val="00985718"/>
    <w:rsid w:val="009867F0"/>
    <w:rsid w:val="00986DC8"/>
    <w:rsid w:val="00994107"/>
    <w:rsid w:val="00994907"/>
    <w:rsid w:val="009A195E"/>
    <w:rsid w:val="009A5B61"/>
    <w:rsid w:val="009A5DD3"/>
    <w:rsid w:val="009D1C3C"/>
    <w:rsid w:val="009E1DB2"/>
    <w:rsid w:val="009E1EE8"/>
    <w:rsid w:val="00A10CA5"/>
    <w:rsid w:val="00A1763B"/>
    <w:rsid w:val="00A2037F"/>
    <w:rsid w:val="00A20BDC"/>
    <w:rsid w:val="00A25E18"/>
    <w:rsid w:val="00A27B82"/>
    <w:rsid w:val="00A449D9"/>
    <w:rsid w:val="00A50D1B"/>
    <w:rsid w:val="00A51F62"/>
    <w:rsid w:val="00A55297"/>
    <w:rsid w:val="00A6184D"/>
    <w:rsid w:val="00A62252"/>
    <w:rsid w:val="00A646C3"/>
    <w:rsid w:val="00A711A9"/>
    <w:rsid w:val="00A74D64"/>
    <w:rsid w:val="00A91714"/>
    <w:rsid w:val="00A923F0"/>
    <w:rsid w:val="00A94D82"/>
    <w:rsid w:val="00AA04D5"/>
    <w:rsid w:val="00AA0F90"/>
    <w:rsid w:val="00AB28C3"/>
    <w:rsid w:val="00AB7D40"/>
    <w:rsid w:val="00AC0341"/>
    <w:rsid w:val="00AC32BB"/>
    <w:rsid w:val="00AD77E9"/>
    <w:rsid w:val="00AE00B7"/>
    <w:rsid w:val="00AE0584"/>
    <w:rsid w:val="00AE3A58"/>
    <w:rsid w:val="00AF3316"/>
    <w:rsid w:val="00AF7742"/>
    <w:rsid w:val="00B05003"/>
    <w:rsid w:val="00B10D1C"/>
    <w:rsid w:val="00B118A9"/>
    <w:rsid w:val="00B17D09"/>
    <w:rsid w:val="00B30229"/>
    <w:rsid w:val="00B3766B"/>
    <w:rsid w:val="00B4586C"/>
    <w:rsid w:val="00B51E01"/>
    <w:rsid w:val="00B57DF6"/>
    <w:rsid w:val="00B72F27"/>
    <w:rsid w:val="00B752B0"/>
    <w:rsid w:val="00B77E52"/>
    <w:rsid w:val="00B84459"/>
    <w:rsid w:val="00B86C7D"/>
    <w:rsid w:val="00B874D8"/>
    <w:rsid w:val="00B939ED"/>
    <w:rsid w:val="00B94F6F"/>
    <w:rsid w:val="00B95C66"/>
    <w:rsid w:val="00BA33E4"/>
    <w:rsid w:val="00BB21D2"/>
    <w:rsid w:val="00BB6120"/>
    <w:rsid w:val="00BB63B2"/>
    <w:rsid w:val="00BC0CEC"/>
    <w:rsid w:val="00BC50D3"/>
    <w:rsid w:val="00BC681A"/>
    <w:rsid w:val="00BC768D"/>
    <w:rsid w:val="00BD4C13"/>
    <w:rsid w:val="00BD62BE"/>
    <w:rsid w:val="00BD6711"/>
    <w:rsid w:val="00BD7F04"/>
    <w:rsid w:val="00BE50E2"/>
    <w:rsid w:val="00BE6A32"/>
    <w:rsid w:val="00BE741D"/>
    <w:rsid w:val="00BF0E26"/>
    <w:rsid w:val="00BF3933"/>
    <w:rsid w:val="00BF6C9A"/>
    <w:rsid w:val="00C11A6E"/>
    <w:rsid w:val="00C16617"/>
    <w:rsid w:val="00C16E5D"/>
    <w:rsid w:val="00C21846"/>
    <w:rsid w:val="00C21A6E"/>
    <w:rsid w:val="00C44A63"/>
    <w:rsid w:val="00C57FC3"/>
    <w:rsid w:val="00C667C3"/>
    <w:rsid w:val="00C66DB7"/>
    <w:rsid w:val="00C82675"/>
    <w:rsid w:val="00C868D6"/>
    <w:rsid w:val="00C9064C"/>
    <w:rsid w:val="00C941FD"/>
    <w:rsid w:val="00CA04A4"/>
    <w:rsid w:val="00CB2A42"/>
    <w:rsid w:val="00CB2B90"/>
    <w:rsid w:val="00CB48C3"/>
    <w:rsid w:val="00CB58D9"/>
    <w:rsid w:val="00CC1AD5"/>
    <w:rsid w:val="00CC4B39"/>
    <w:rsid w:val="00CD1351"/>
    <w:rsid w:val="00CD4595"/>
    <w:rsid w:val="00CD5714"/>
    <w:rsid w:val="00CF5CF8"/>
    <w:rsid w:val="00D04C8B"/>
    <w:rsid w:val="00D06C31"/>
    <w:rsid w:val="00D1715A"/>
    <w:rsid w:val="00D20BA3"/>
    <w:rsid w:val="00D23752"/>
    <w:rsid w:val="00D23758"/>
    <w:rsid w:val="00D26DF0"/>
    <w:rsid w:val="00D26EBD"/>
    <w:rsid w:val="00D2786D"/>
    <w:rsid w:val="00D30553"/>
    <w:rsid w:val="00D4453A"/>
    <w:rsid w:val="00D45712"/>
    <w:rsid w:val="00D466CB"/>
    <w:rsid w:val="00D565BB"/>
    <w:rsid w:val="00D66733"/>
    <w:rsid w:val="00D70483"/>
    <w:rsid w:val="00D729A7"/>
    <w:rsid w:val="00D74875"/>
    <w:rsid w:val="00D86F3D"/>
    <w:rsid w:val="00D90008"/>
    <w:rsid w:val="00D9711E"/>
    <w:rsid w:val="00D97D16"/>
    <w:rsid w:val="00DA2645"/>
    <w:rsid w:val="00DA622E"/>
    <w:rsid w:val="00DB2DAF"/>
    <w:rsid w:val="00DB5DB8"/>
    <w:rsid w:val="00DC39CC"/>
    <w:rsid w:val="00DE0BE0"/>
    <w:rsid w:val="00DE4713"/>
    <w:rsid w:val="00DE4D60"/>
    <w:rsid w:val="00DF5196"/>
    <w:rsid w:val="00E04928"/>
    <w:rsid w:val="00E065DB"/>
    <w:rsid w:val="00E150B7"/>
    <w:rsid w:val="00E24C10"/>
    <w:rsid w:val="00E3160D"/>
    <w:rsid w:val="00E421D9"/>
    <w:rsid w:val="00E44B2A"/>
    <w:rsid w:val="00E52FAA"/>
    <w:rsid w:val="00E5312C"/>
    <w:rsid w:val="00E5405E"/>
    <w:rsid w:val="00E54BAF"/>
    <w:rsid w:val="00E57DA6"/>
    <w:rsid w:val="00E620A2"/>
    <w:rsid w:val="00E77869"/>
    <w:rsid w:val="00E826EB"/>
    <w:rsid w:val="00E826EC"/>
    <w:rsid w:val="00E8675A"/>
    <w:rsid w:val="00E91187"/>
    <w:rsid w:val="00E9180B"/>
    <w:rsid w:val="00E92873"/>
    <w:rsid w:val="00EA6776"/>
    <w:rsid w:val="00EA70EF"/>
    <w:rsid w:val="00EB3E4A"/>
    <w:rsid w:val="00EB6D4E"/>
    <w:rsid w:val="00EC302A"/>
    <w:rsid w:val="00ED1991"/>
    <w:rsid w:val="00EE15BB"/>
    <w:rsid w:val="00EE7B79"/>
    <w:rsid w:val="00EF0A24"/>
    <w:rsid w:val="00EF4A9B"/>
    <w:rsid w:val="00EF518F"/>
    <w:rsid w:val="00EF6E0B"/>
    <w:rsid w:val="00EF7515"/>
    <w:rsid w:val="00F00455"/>
    <w:rsid w:val="00F0227F"/>
    <w:rsid w:val="00F14C47"/>
    <w:rsid w:val="00F224D3"/>
    <w:rsid w:val="00F30E0C"/>
    <w:rsid w:val="00F40A20"/>
    <w:rsid w:val="00F43042"/>
    <w:rsid w:val="00F432FE"/>
    <w:rsid w:val="00F47AB8"/>
    <w:rsid w:val="00F555CF"/>
    <w:rsid w:val="00F62BCF"/>
    <w:rsid w:val="00F7590A"/>
    <w:rsid w:val="00F8101C"/>
    <w:rsid w:val="00F83D75"/>
    <w:rsid w:val="00F87EA8"/>
    <w:rsid w:val="00FA4752"/>
    <w:rsid w:val="00FA4A96"/>
    <w:rsid w:val="00FA6B5D"/>
    <w:rsid w:val="00FB085B"/>
    <w:rsid w:val="00FC2398"/>
    <w:rsid w:val="00FC5003"/>
    <w:rsid w:val="00FC598B"/>
    <w:rsid w:val="00FD4553"/>
    <w:rsid w:val="00FD6E54"/>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21</Pages>
  <Words>363</Words>
  <Characters>2002</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2021-03-22T12:51:00Z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