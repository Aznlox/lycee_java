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69F9B142" w:rsidR="00F17602" w:rsidRP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DBB3D9" w14:textId="77777777" w:rsidR="00154287" w:rsidRDefault="00154287" w:rsidP="00307692">
      <w:r>
        <w:separator/>
      </w:r>
    </w:p>
  </w:endnote>
  <w:endnote w:type="continuationSeparator" w:id="0">
    <w:p w14:paraId="0AC9FC5F" w14:textId="77777777" w:rsidR="00154287" w:rsidRDefault="0015428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728451" w14:textId="77777777" w:rsidR="00154287" w:rsidRDefault="00154287" w:rsidP="00307692">
      <w:r>
        <w:separator/>
      </w:r>
    </w:p>
  </w:footnote>
  <w:footnote w:type="continuationSeparator" w:id="0">
    <w:p w14:paraId="28E0CB62" w14:textId="77777777" w:rsidR="00154287" w:rsidRDefault="0015428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287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1246</Words>
  <Characters>6856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