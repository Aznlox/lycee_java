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1D98AA4C" w:rsidR="001324B4" w:rsidRPr="00FD6E5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3EBF69" w14:textId="77777777" w:rsidR="00215A4C" w:rsidRDefault="00215A4C" w:rsidP="00307692">
      <w:r>
        <w:separator/>
      </w:r>
    </w:p>
  </w:endnote>
  <w:endnote w:type="continuationSeparator" w:id="0">
    <w:p w14:paraId="3075732B" w14:textId="77777777" w:rsidR="00215A4C" w:rsidRDefault="00215A4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10DB7" w14:textId="77777777" w:rsidR="00215A4C" w:rsidRDefault="00215A4C" w:rsidP="00307692">
      <w:r>
        <w:separator/>
      </w:r>
    </w:p>
  </w:footnote>
  <w:footnote w:type="continuationSeparator" w:id="0">
    <w:p w14:paraId="06B1DCA3" w14:textId="77777777" w:rsidR="00215A4C" w:rsidRDefault="00215A4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24B4"/>
    <w:rsid w:val="00134993"/>
    <w:rsid w:val="00140EAE"/>
    <w:rsid w:val="00146358"/>
    <w:rsid w:val="001467F9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5A4C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12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