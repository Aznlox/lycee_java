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4933F256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mble du contenu des colones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colones « nom » et « prenom », car ce sont les informations recherchées. On met une gestion d’erreur en cas d’erreur de connection à la base de données.</w:t>
      </w:r>
      <w:bookmarkStart w:id="0" w:name="_GoBack"/>
      <w:bookmarkEnd w:id="0"/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1D432" w14:textId="77777777" w:rsidR="002D1786" w:rsidRDefault="002D1786" w:rsidP="00307692">
      <w:r>
        <w:separator/>
      </w:r>
    </w:p>
  </w:endnote>
  <w:endnote w:type="continuationSeparator" w:id="0">
    <w:p w14:paraId="1FDD2902" w14:textId="77777777" w:rsidR="002D1786" w:rsidRDefault="002D178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4849CA" w14:textId="77777777" w:rsidR="002D1786" w:rsidRDefault="002D1786" w:rsidP="00307692">
      <w:r>
        <w:separator/>
      </w:r>
    </w:p>
  </w:footnote>
  <w:footnote w:type="continuationSeparator" w:id="0">
    <w:p w14:paraId="0A1771E1" w14:textId="77777777" w:rsidR="002D1786" w:rsidRDefault="002D178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786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1128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