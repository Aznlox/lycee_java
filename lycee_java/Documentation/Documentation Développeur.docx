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7B62BFFD" w:rsidR="002D47C0" w:rsidRPr="00402BE3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2C79097C">
            <wp:extent cx="7316470" cy="131699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63102B" w14:textId="77777777" w:rsidR="00C21AB1" w:rsidRDefault="00C21AB1" w:rsidP="00307692">
      <w:r>
        <w:separator/>
      </w:r>
    </w:p>
  </w:endnote>
  <w:endnote w:type="continuationSeparator" w:id="0">
    <w:p w14:paraId="13AD822E" w14:textId="77777777" w:rsidR="00C21AB1" w:rsidRDefault="00C21AB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8C0EFA" w14:textId="77777777" w:rsidR="00C21AB1" w:rsidRDefault="00C21AB1" w:rsidP="00307692">
      <w:r>
        <w:separator/>
      </w:r>
    </w:p>
  </w:footnote>
  <w:footnote w:type="continuationSeparator" w:id="0">
    <w:p w14:paraId="30CBBEE9" w14:textId="77777777" w:rsidR="00C21AB1" w:rsidRDefault="00C21AB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21AB1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26</Pages>
  <Words>1249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