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27CFB705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défault.</w:t>
      </w:r>
      <w:bookmarkStart w:id="0" w:name="_GoBack"/>
      <w:bookmarkEnd w:id="0"/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5CAE5D" w14:textId="77777777" w:rsidR="00CB465B" w:rsidRDefault="00CB465B" w:rsidP="00307692">
      <w:r>
        <w:separator/>
      </w:r>
    </w:p>
  </w:endnote>
  <w:endnote w:type="continuationSeparator" w:id="0">
    <w:p w14:paraId="7DDE8188" w14:textId="77777777" w:rsidR="00CB465B" w:rsidRDefault="00CB465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C10E0" w14:textId="77777777" w:rsidR="00CB465B" w:rsidRDefault="00CB465B" w:rsidP="00307692">
      <w:r>
        <w:separator/>
      </w:r>
    </w:p>
  </w:footnote>
  <w:footnote w:type="continuationSeparator" w:id="0">
    <w:p w14:paraId="3C4B1E52" w14:textId="77777777" w:rsidR="00CB465B" w:rsidRDefault="00CB465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65B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1222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