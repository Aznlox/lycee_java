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33A93C72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bookmarkStart w:id="0" w:name="_GoBack"/>
      <w:bookmarkEnd w:id="0"/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sous forme de label avec écrit dessus « Libellé : » en appliquant l’encodage.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372635" w14:textId="77777777" w:rsidR="00C66CBB" w:rsidRDefault="00C66CBB" w:rsidP="00307692">
      <w:r>
        <w:separator/>
      </w:r>
    </w:p>
  </w:endnote>
  <w:endnote w:type="continuationSeparator" w:id="0">
    <w:p w14:paraId="730994A7" w14:textId="77777777" w:rsidR="00C66CBB" w:rsidRDefault="00C66CB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BAFD80" w14:textId="77777777" w:rsidR="00C66CBB" w:rsidRDefault="00C66CBB" w:rsidP="00307692">
      <w:r>
        <w:separator/>
      </w:r>
    </w:p>
  </w:footnote>
  <w:footnote w:type="continuationSeparator" w:id="0">
    <w:p w14:paraId="6AFA6829" w14:textId="77777777" w:rsidR="00C66CBB" w:rsidRDefault="00C66CB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CBB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733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