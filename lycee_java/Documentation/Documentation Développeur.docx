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78D635F0" w:rsidR="004160EF" w:rsidRPr="00FD6E54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078B82" w14:textId="6E30B9B6" w:rsidR="00221082" w:rsidRDefault="00525F09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6B612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550932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>Page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5F9E994D" w14:textId="3E5F56BB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D72542" w14:textId="77777777" w:rsidR="00C63C76" w:rsidRDefault="00C63C76" w:rsidP="00307692">
      <w:r>
        <w:separator/>
      </w:r>
    </w:p>
  </w:endnote>
  <w:endnote w:type="continuationSeparator" w:id="0">
    <w:p w14:paraId="1C97DDAF" w14:textId="77777777" w:rsidR="00C63C76" w:rsidRDefault="00C63C76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6BB477" w14:textId="77777777" w:rsidR="00C63C76" w:rsidRDefault="00C63C76" w:rsidP="00307692">
      <w:r>
        <w:separator/>
      </w:r>
    </w:p>
  </w:footnote>
  <w:footnote w:type="continuationSeparator" w:id="0">
    <w:p w14:paraId="536FD90C" w14:textId="77777777" w:rsidR="00C63C76" w:rsidRDefault="00C63C76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32C1"/>
    <w:rsid w:val="002D68FC"/>
    <w:rsid w:val="002E2CA2"/>
    <w:rsid w:val="002E53FD"/>
    <w:rsid w:val="002F34E9"/>
    <w:rsid w:val="002F436F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3B2"/>
    <w:rsid w:val="00BC0CEC"/>
    <w:rsid w:val="00BC50D3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44A63"/>
    <w:rsid w:val="00C57FC3"/>
    <w:rsid w:val="00C63C76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14</Pages>
  <Words>178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2021-03-01T15:13:00Z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