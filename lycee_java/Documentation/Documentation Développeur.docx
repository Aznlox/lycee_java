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018E53FE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58058249" w:rsidR="00B77E52" w:rsidRDefault="00B77E5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classe de type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void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accessible en public</w:t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047701" w14:textId="77777777" w:rsidR="0056641F" w:rsidRDefault="0056641F" w:rsidP="00307692">
      <w:r>
        <w:separator/>
      </w:r>
    </w:p>
  </w:endnote>
  <w:endnote w:type="continuationSeparator" w:id="0">
    <w:p w14:paraId="59676DE8" w14:textId="77777777" w:rsidR="0056641F" w:rsidRDefault="0056641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00325" w14:textId="77777777" w:rsidR="0056641F" w:rsidRDefault="0056641F" w:rsidP="00307692">
      <w:r>
        <w:separator/>
      </w:r>
    </w:p>
  </w:footnote>
  <w:footnote w:type="continuationSeparator" w:id="0">
    <w:p w14:paraId="734A6062" w14:textId="77777777" w:rsidR="0056641F" w:rsidRDefault="0056641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641F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2021-03-21T13:13:00Z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