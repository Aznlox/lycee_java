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F1B" w14:textId="03D51555" w:rsidR="00153C06" w:rsidRPr="001C3A11" w:rsidRDefault="00153C06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drawing>
          <wp:inline distT="0" distB="0" distL="0" distR="0" wp14:anchorId="20A0072B" wp14:editId="363FB352">
            <wp:extent cx="5438775" cy="5648325"/>
            <wp:effectExtent l="0" t="0" r="9525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58FA9C" w14:textId="77777777" w:rsidR="00CF4C98" w:rsidRDefault="00CF4C98" w:rsidP="00307692">
      <w:r>
        <w:separator/>
      </w:r>
    </w:p>
  </w:endnote>
  <w:endnote w:type="continuationSeparator" w:id="0">
    <w:p w14:paraId="16182005" w14:textId="77777777" w:rsidR="00CF4C98" w:rsidRDefault="00CF4C9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36227" w14:textId="77777777" w:rsidR="00CF4C98" w:rsidRDefault="00CF4C98" w:rsidP="00307692">
      <w:r>
        <w:separator/>
      </w:r>
    </w:p>
  </w:footnote>
  <w:footnote w:type="continuationSeparator" w:id="0">
    <w:p w14:paraId="36848154" w14:textId="77777777" w:rsidR="00CF4C98" w:rsidRDefault="00CF4C9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4C98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183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