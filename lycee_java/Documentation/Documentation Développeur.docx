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Default="005205A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ajoute un bouton pour modifier le profil, naturellement, on affiche « Modifier votre profil » en son sein.</w:t>
      </w:r>
      <w:bookmarkStart w:id="0" w:name="_GoBack"/>
      <w:bookmarkEnd w:id="0"/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803751" w14:textId="77777777" w:rsidR="00590C65" w:rsidRDefault="00590C65" w:rsidP="00307692">
      <w:r>
        <w:separator/>
      </w:r>
    </w:p>
  </w:endnote>
  <w:endnote w:type="continuationSeparator" w:id="0">
    <w:p w14:paraId="0DE204A7" w14:textId="77777777" w:rsidR="00590C65" w:rsidRDefault="00590C6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8DCC10" w14:textId="77777777" w:rsidR="00590C65" w:rsidRDefault="00590C65" w:rsidP="00307692">
      <w:r>
        <w:separator/>
      </w:r>
    </w:p>
  </w:footnote>
  <w:footnote w:type="continuationSeparator" w:id="0">
    <w:p w14:paraId="7CF5AA20" w14:textId="77777777" w:rsidR="00590C65" w:rsidRDefault="00590C6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C65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1071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