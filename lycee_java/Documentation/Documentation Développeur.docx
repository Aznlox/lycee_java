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52C38E8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lies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463228BB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A9DDE86" w14:textId="090C5154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156EAA2D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76"/>
      <w:headerReference w:type="default" r:id="rId77"/>
      <w:footerReference w:type="even" r:id="rId78"/>
      <w:footerReference w:type="default" r:id="rId79"/>
      <w:headerReference w:type="first" r:id="rId80"/>
      <w:footerReference w:type="first" r:id="rId8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82ED54" w14:textId="77777777" w:rsidR="00C55172" w:rsidRDefault="00C55172" w:rsidP="00307692">
      <w:r>
        <w:separator/>
      </w:r>
    </w:p>
  </w:endnote>
  <w:endnote w:type="continuationSeparator" w:id="0">
    <w:p w14:paraId="28DDB1DC" w14:textId="77777777" w:rsidR="00C55172" w:rsidRDefault="00C55172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0230D4" w14:textId="77777777" w:rsidR="00C55172" w:rsidRDefault="00C55172" w:rsidP="00307692">
      <w:r>
        <w:separator/>
      </w:r>
    </w:p>
  </w:footnote>
  <w:footnote w:type="continuationSeparator" w:id="0">
    <w:p w14:paraId="119F5AF9" w14:textId="77777777" w:rsidR="00C55172" w:rsidRDefault="00C55172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5172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oter" Target="footer1.xml"/><Relationship Id="rId81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eader" Target="header1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2814</Words>
  <Characters>15479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