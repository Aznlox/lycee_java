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618ED4E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B98C4" w14:textId="77777777" w:rsidR="008B0981" w:rsidRDefault="008B0981" w:rsidP="00307692">
      <w:r>
        <w:separator/>
      </w:r>
    </w:p>
  </w:endnote>
  <w:endnote w:type="continuationSeparator" w:id="0">
    <w:p w14:paraId="0C8C0989" w14:textId="77777777" w:rsidR="008B0981" w:rsidRDefault="008B098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1FE2A" w14:textId="77777777" w:rsidR="008B0981" w:rsidRDefault="008B0981" w:rsidP="00307692">
      <w:r>
        <w:separator/>
      </w:r>
    </w:p>
  </w:footnote>
  <w:footnote w:type="continuationSeparator" w:id="0">
    <w:p w14:paraId="6B4D1CDF" w14:textId="77777777" w:rsidR="008B0981" w:rsidRDefault="008B098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981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2254</Words>
  <Characters>12401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