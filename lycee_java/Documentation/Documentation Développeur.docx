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8DB8B39" w14:textId="64B8D864" w:rsidR="00B76B52" w:rsidRPr="00F1760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DE33AB" w14:textId="77777777" w:rsidR="00205482" w:rsidRDefault="00205482" w:rsidP="00307692">
      <w:r>
        <w:separator/>
      </w:r>
    </w:p>
  </w:endnote>
  <w:endnote w:type="continuationSeparator" w:id="0">
    <w:p w14:paraId="56DFA7CC" w14:textId="77777777" w:rsidR="00205482" w:rsidRDefault="0020548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55CDB9" w14:textId="77777777" w:rsidR="00205482" w:rsidRDefault="00205482" w:rsidP="00307692">
      <w:r>
        <w:separator/>
      </w:r>
    </w:p>
  </w:footnote>
  <w:footnote w:type="continuationSeparator" w:id="0">
    <w:p w14:paraId="25FE9267" w14:textId="77777777" w:rsidR="00205482" w:rsidRDefault="0020548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482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24</Pages>
  <Words>1248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