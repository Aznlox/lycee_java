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768F8C37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</w:p>
    <w:p w14:paraId="5E60C371" w14:textId="39FF3AB6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C1B85" w14:textId="6012A94E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0B20" w14:textId="032B229D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8B39" w14:textId="0CE82E33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12382" w14:textId="74CA81D4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17D38447" w:rsidR="00BB5812" w:rsidRPr="00F17602" w:rsidRDefault="00BB581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866798" wp14:editId="4740F6DA">
            <wp:extent cx="5038725" cy="273367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089C58C0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6383" w14:textId="4CC0A068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82CF" w14:textId="16CDE0CC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B9D0" w14:textId="4C92794D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6627" w14:textId="64AAC383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5D4C" w14:textId="6790EB2A" w:rsidR="00D54EA2" w:rsidRDefault="00D54EA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47BEDD9" wp14:editId="43EFA33A">
            <wp:extent cx="6640571" cy="1187257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59606" cy="11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D37B70" w14:textId="77777777" w:rsidR="00953FBF" w:rsidRDefault="00953FBF" w:rsidP="00307692">
      <w:r>
        <w:separator/>
      </w:r>
    </w:p>
  </w:endnote>
  <w:endnote w:type="continuationSeparator" w:id="0">
    <w:p w14:paraId="2D3097B8" w14:textId="77777777" w:rsidR="00953FBF" w:rsidRDefault="00953FBF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1D8BE8" w14:textId="77777777" w:rsidR="00953FBF" w:rsidRDefault="00953FBF" w:rsidP="00307692">
      <w:r>
        <w:separator/>
      </w:r>
    </w:p>
  </w:footnote>
  <w:footnote w:type="continuationSeparator" w:id="0">
    <w:p w14:paraId="4252DA93" w14:textId="77777777" w:rsidR="00953FBF" w:rsidRDefault="00953FBF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03437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5953"/>
    <w:rsid w:val="001C6DA1"/>
    <w:rsid w:val="001D1AB5"/>
    <w:rsid w:val="001D7187"/>
    <w:rsid w:val="001E0C3D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3E16"/>
    <w:rsid w:val="00364ADF"/>
    <w:rsid w:val="00367496"/>
    <w:rsid w:val="003842A7"/>
    <w:rsid w:val="00384A01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15F12"/>
    <w:rsid w:val="00921F65"/>
    <w:rsid w:val="00923860"/>
    <w:rsid w:val="009365EA"/>
    <w:rsid w:val="0093663C"/>
    <w:rsid w:val="0094007C"/>
    <w:rsid w:val="00941A7C"/>
    <w:rsid w:val="00945B61"/>
    <w:rsid w:val="009479F2"/>
    <w:rsid w:val="00953207"/>
    <w:rsid w:val="00953FBF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D6A8E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1E0"/>
    <w:rsid w:val="00F72AB2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eader" Target="header1.xml"/><Relationship Id="rId68" Type="http://schemas.openxmlformats.org/officeDocument/2006/relationships/footer" Target="foot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oter" Target="footer2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eader" Target="header2.xml"/><Relationship Id="rId69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header" Target="head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27</Pages>
  <Words>1362</Words>
  <Characters>7497</Characters>
  <Application>Microsoft Office Word</Application>
  <DocSecurity>0</DocSecurity>
  <Lines>62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8842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2021-03-22T19:05:00Z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