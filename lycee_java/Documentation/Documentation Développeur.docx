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267E3F1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 xml:space="preserve">Documentation </w:t>
            </w:r>
            <w:r w:rsidR="00D1715A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Développeur</w:t>
            </w:r>
          </w:p>
          <w:p w14:paraId="23749FA9" w14:textId="164D44CC" w:rsidR="286C8014" w:rsidRPr="00E57DA6" w:rsidRDefault="00C16E5D" w:rsidP="35D4AF81">
            <w:pPr>
              <w:spacing w:line="259" w:lineRule="auto"/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De </w:t>
            </w:r>
            <w:r w:rsid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l’</w:t>
            </w:r>
            <w:r w:rsidR="009052E7" w:rsidRP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application</w:t>
            </w:r>
            <w:r w:rsidR="00E57DA6" w:rsidRPr="00E57DA6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 JAVA pour la gestion des classes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41CA23BF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mine NAKHIL, Loïc GUO</w:t>
            </w:r>
            <w:r w:rsidR="00BE50E2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et Quentin</w:t>
            </w: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7739A303" w14:textId="497E16A1" w:rsidR="00395644" w:rsidRPr="00395644" w:rsidRDefault="00395644" w:rsidP="00152C29">
      <w:pPr>
        <w:pStyle w:val="Paragraphedeliste"/>
        <w:rPr>
          <w:b/>
          <w:bCs/>
          <w:color w:val="FF0000"/>
          <w:sz w:val="40"/>
          <w:szCs w:val="40"/>
        </w:rPr>
      </w:pPr>
      <w:r w:rsidRPr="00395644">
        <w:rPr>
          <w:b/>
          <w:bCs/>
          <w:color w:val="FF0000"/>
          <w:sz w:val="40"/>
          <w:szCs w:val="40"/>
        </w:rPr>
        <w:lastRenderedPageBreak/>
        <w:t>Sommaire :</w:t>
      </w:r>
    </w:p>
    <w:p w14:paraId="5AC4F085" w14:textId="6E0CAC44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1. Page Admin_Classe.java</w:t>
      </w:r>
    </w:p>
    <w:p w14:paraId="504BF276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2.Page Admin_Menu.java</w:t>
      </w:r>
    </w:p>
    <w:p w14:paraId="0CA17209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3. Page Admin_viesco.java</w:t>
      </w:r>
    </w:p>
    <w:p w14:paraId="28A07C97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4. Page Connexion.java</w:t>
      </w:r>
    </w:p>
    <w:p w14:paraId="20720F50" w14:textId="089CC41F" w:rsidR="00CB2B90" w:rsidRPr="0044335E" w:rsidRDefault="00CB2B90" w:rsidP="004433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5. Page Eleves.java</w:t>
      </w:r>
    </w:p>
    <w:p w14:paraId="52C23525" w14:textId="2E1E949E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6</w:t>
      </w:r>
      <w:r w:rsidR="00CB2B90" w:rsidRPr="00FA6B5D">
        <w:rPr>
          <w:b/>
          <w:bCs/>
          <w:color w:val="0070C0"/>
          <w:sz w:val="32"/>
        </w:rPr>
        <w:t>. Page Liste_Eleve.java</w:t>
      </w:r>
    </w:p>
    <w:p w14:paraId="7F7DB869" w14:textId="5BAF7EE4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7</w:t>
      </w:r>
      <w:r w:rsidR="00CB2B90" w:rsidRPr="00FA6B5D">
        <w:rPr>
          <w:b/>
          <w:bCs/>
          <w:color w:val="0070C0"/>
          <w:sz w:val="32"/>
        </w:rPr>
        <w:t>. Page Main.java</w:t>
      </w:r>
    </w:p>
    <w:p w14:paraId="15188A89" w14:textId="20D1C5CB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8</w:t>
      </w:r>
      <w:r w:rsidR="00CB2B90" w:rsidRPr="00FA6B5D">
        <w:rPr>
          <w:b/>
          <w:bCs/>
          <w:color w:val="0070C0"/>
          <w:sz w:val="32"/>
        </w:rPr>
        <w:t>. Page Modifier_eleve.java</w:t>
      </w:r>
    </w:p>
    <w:p w14:paraId="69875CF1" w14:textId="261C3788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9</w:t>
      </w:r>
      <w:r w:rsidR="00CB2B90" w:rsidRPr="00FA6B5D">
        <w:rPr>
          <w:b/>
          <w:bCs/>
          <w:color w:val="0070C0"/>
          <w:sz w:val="32"/>
        </w:rPr>
        <w:t>. Page Modifier_prof.java</w:t>
      </w:r>
    </w:p>
    <w:p w14:paraId="09058C14" w14:textId="6CB3BFD0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10</w:t>
      </w:r>
      <w:r w:rsidR="00CB2B90" w:rsidRPr="00FA6B5D">
        <w:rPr>
          <w:b/>
          <w:bCs/>
          <w:color w:val="0070C0"/>
          <w:sz w:val="32"/>
        </w:rPr>
        <w:t>. Page motif.java</w:t>
      </w:r>
    </w:p>
    <w:p w14:paraId="34DB9EC7" w14:textId="1366260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11</w:t>
      </w:r>
      <w:r w:rsidR="00CB2B90" w:rsidRPr="00FA6B5D">
        <w:rPr>
          <w:b/>
          <w:bCs/>
          <w:color w:val="0070C0"/>
          <w:sz w:val="32"/>
        </w:rPr>
        <w:t>. Page Planning_prof.java</w:t>
      </w:r>
    </w:p>
    <w:p w14:paraId="68670504" w14:textId="2C912D9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12</w:t>
      </w:r>
      <w:r w:rsidR="00CB2B90" w:rsidRPr="00FA6B5D">
        <w:rPr>
          <w:b/>
          <w:bCs/>
          <w:color w:val="0070C0"/>
          <w:sz w:val="32"/>
        </w:rPr>
        <w:t>. Page SelectTable.java</w:t>
      </w:r>
    </w:p>
    <w:p w14:paraId="53386AA8" w14:textId="12D525C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13</w:t>
      </w:r>
      <w:r w:rsidR="00CB2B90" w:rsidRPr="00FA6B5D">
        <w:rPr>
          <w:b/>
          <w:bCs/>
          <w:color w:val="0070C0"/>
          <w:sz w:val="32"/>
        </w:rPr>
        <w:t>. Page test.java</w:t>
      </w:r>
    </w:p>
    <w:p w14:paraId="366080B4" w14:textId="6BD6BA4C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14</w:t>
      </w:r>
      <w:r w:rsidR="00CB2B90" w:rsidRPr="00FA6B5D">
        <w:rPr>
          <w:b/>
          <w:bCs/>
          <w:color w:val="0070C0"/>
          <w:sz w:val="32"/>
        </w:rPr>
        <w:t>. Page Testdb.java</w:t>
      </w:r>
    </w:p>
    <w:p w14:paraId="2F3652C8" w14:textId="6A50B4F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15</w:t>
      </w:r>
      <w:r w:rsidR="00CB2B90" w:rsidRPr="00FA6B5D">
        <w:rPr>
          <w:b/>
          <w:bCs/>
          <w:color w:val="0070C0"/>
          <w:sz w:val="32"/>
        </w:rPr>
        <w:t>. Page Controller_connexion.java</w:t>
      </w:r>
    </w:p>
    <w:p w14:paraId="521290E1" w14:textId="32A28CF7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16</w:t>
      </w:r>
      <w:r w:rsidR="00CB2B90" w:rsidRPr="00FA6B5D">
        <w:rPr>
          <w:b/>
          <w:bCs/>
          <w:color w:val="0070C0"/>
          <w:sz w:val="32"/>
        </w:rPr>
        <w:t>. Page Controller_eleve.java</w:t>
      </w:r>
    </w:p>
    <w:p w14:paraId="2D4CF9DB" w14:textId="0D3629F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17</w:t>
      </w:r>
      <w:r w:rsidR="00CB2B90" w:rsidRPr="00FA6B5D">
        <w:rPr>
          <w:b/>
          <w:bCs/>
          <w:color w:val="0070C0"/>
          <w:sz w:val="32"/>
        </w:rPr>
        <w:t>. Page Global.java</w:t>
      </w:r>
    </w:p>
    <w:p w14:paraId="7D1A1288" w14:textId="4AF6D3AD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18</w:t>
      </w:r>
      <w:r w:rsidR="00CB2B90" w:rsidRPr="00FA6B5D">
        <w:rPr>
          <w:b/>
          <w:bCs/>
          <w:color w:val="0070C0"/>
          <w:sz w:val="32"/>
        </w:rPr>
        <w:t>. Page lycee_java.sql</w:t>
      </w:r>
    </w:p>
    <w:p w14:paraId="4817F954" w14:textId="77777777" w:rsidR="00CB2B90" w:rsidRPr="00395644" w:rsidRDefault="00CB2B90" w:rsidP="00102B5E">
      <w:pPr>
        <w:pStyle w:val="Paragraphedeliste"/>
        <w:rPr>
          <w:b/>
          <w:bCs/>
          <w:color w:val="FF0000"/>
          <w:sz w:val="32"/>
        </w:rPr>
      </w:pPr>
    </w:p>
    <w:p w14:paraId="221AAA83" w14:textId="4798DFFF" w:rsidR="35D4AF81" w:rsidRPr="00395644" w:rsidRDefault="35D4AF81" w:rsidP="35D4AF81">
      <w:pPr>
        <w:rPr>
          <w:b/>
          <w:bCs/>
        </w:rPr>
      </w:pPr>
    </w:p>
    <w:p w14:paraId="157640A9" w14:textId="2548C523" w:rsidR="35D4AF81" w:rsidRPr="00395644" w:rsidRDefault="35D4AF81" w:rsidP="35D4AF81">
      <w:pPr>
        <w:rPr>
          <w:b/>
          <w:bCs/>
        </w:rPr>
      </w:pPr>
    </w:p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5E4890F0" w14:textId="7BF40FE9" w:rsidR="009052E7" w:rsidRDefault="009052E7" w:rsidP="35D4AF81"/>
    <w:p w14:paraId="5D136590" w14:textId="4C2C3255" w:rsidR="009052E7" w:rsidRDefault="009052E7" w:rsidP="35D4AF81"/>
    <w:p w14:paraId="5693CBBB" w14:textId="77777777" w:rsidR="009052E7" w:rsidRDefault="009052E7" w:rsidP="35D4AF81"/>
    <w:p w14:paraId="732F4C3D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9E7CB1A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CBF0A98" w14:textId="1D9CB038" w:rsidR="007D4249" w:rsidRDefault="00550932" w:rsidP="0050518D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50518D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F00455" w:rsidRPr="0050518D">
        <w:rPr>
          <w:rFonts w:ascii="Segoe UI Black" w:hAnsi="Segoe UI Black" w:cs="Segoe UI Semibold"/>
          <w:color w:val="AFCA0B"/>
          <w:sz w:val="44"/>
          <w:szCs w:val="44"/>
        </w:rPr>
        <w:t>Admin_Classe.java</w:t>
      </w:r>
    </w:p>
    <w:p w14:paraId="5707C951" w14:textId="6C239021" w:rsidR="00321A41" w:rsidRDefault="002D190A" w:rsidP="00D23752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D3C7E">
        <w:rPr>
          <w:rFonts w:ascii="Comic Sans MS" w:hAnsi="Comic Sans MS" w:cs="Segoe UI Semibold"/>
          <w:b/>
          <w:color w:val="000000" w:themeColor="text1"/>
        </w:rPr>
        <w:t>Cette page est celle de la vue de l’administrateur sur les élèves. Elle apparait quand on clique dessus dans le menu initial de l’administrateur.</w:t>
      </w:r>
    </w:p>
    <w:p w14:paraId="2515F940" w14:textId="77777777" w:rsidR="00321A41" w:rsidRPr="0050518D" w:rsidRDefault="00321A41" w:rsidP="002D190A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7D49F0A" w14:textId="2B5D299E" w:rsidR="0050518D" w:rsidRDefault="0050518D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2E7AF1E" wp14:editId="104463C9">
            <wp:extent cx="3467100" cy="3690599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658" cy="36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4DF8" w14:textId="00D79B0B" w:rsidR="00643E53" w:rsidRPr="006008A4" w:rsidRDefault="00643E53" w:rsidP="006008A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importons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librairies de java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au code. En l’occurrence les librairies qui permettent de faire la jonction avec la base de données.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Ensuite, nous importons les packages de l’IDE Eclipse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comme pour les liste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déroulantes, les widgets, les boutons et l’implantation de texte.</w:t>
      </w:r>
    </w:p>
    <w:p w14:paraId="7DCCFAF6" w14:textId="3BC4B75D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B3857" w14:textId="70CDA190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666189FC" wp14:editId="114D7A44">
            <wp:extent cx="4991100" cy="2863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730"/>
                    <a:stretch/>
                  </pic:blipFill>
                  <pic:spPr bwMode="auto">
                    <a:xfrm>
                      <a:off x="0" y="0"/>
                      <a:ext cx="49911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BF379" w14:textId="5A33D6E0" w:rsidR="00A20BDC" w:rsidRPr="00B77E52" w:rsidRDefault="00A20BDC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Déclaration de la méthode « </w:t>
      </w:r>
      <w:proofErr w:type="spellStart"/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Admin_Classe</w:t>
      </w:r>
      <w:proofErr w:type="spellEnd"/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qui hérite de la méthode « Global » dans le cadre du langage JAVA.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ensuite les attributs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shlClasse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tabase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Connexion et Class. L’attribut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shlClasse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est 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accessible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protégé tandis que Classe est en privé.</w:t>
      </w:r>
      <w:r w:rsidR="00B77E52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 xml:space="preserve">  ……………………………………………………………………………………………</w:t>
      </w:r>
    </w:p>
    <w:p w14:paraId="74C17DBF" w14:textId="3E01F256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7943E98D" w14:textId="2D9E316B" w:rsidR="00EF6E0B" w:rsidRPr="00EF6E0B" w:rsidRDefault="00E77869" w:rsidP="00EF6E0B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FE62482" wp14:editId="2B13592F">
            <wp:extent cx="4924425" cy="4581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DE16" w14:textId="386DBCC6" w:rsidR="00B77E52" w:rsidRPr="00EF6E0B" w:rsidRDefault="00B77E52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classe de type void accessible en public</w:t>
      </w:r>
      <w:r w:rsid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</w:t>
      </w:r>
      <w:r w:rsidR="00EF6E0B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>…………………………………………</w:t>
      </w:r>
    </w:p>
    <w:p w14:paraId="665D6444" w14:textId="77777777" w:rsidR="00EF6E0B" w:rsidRPr="00EF6E0B" w:rsidRDefault="00EF6E0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</w:p>
    <w:p w14:paraId="14D205EC" w14:textId="7298DE07" w:rsidR="00420002" w:rsidRDefault="00420002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1B010738" wp14:editId="1C424EF5">
            <wp:extent cx="6336766" cy="4996945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785" cy="49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30A6" w14:textId="63CD5ADD" w:rsidR="00F1451E" w:rsidRPr="00F1451E" w:rsidRDefault="00D74875" w:rsidP="00F1451E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Puis dans un premier temps, 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place le texte « Classe », puis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« Classe : ». Ensuite, on affiche un menu déroulant qui va </w:t>
      </w:r>
      <w:r w:rsidR="006B529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 pour obtenir la liste des classes au sein du menu déroulant.</w:t>
      </w:r>
    </w:p>
    <w:p w14:paraId="5FD321EF" w14:textId="4AEBDF38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FEBA7A8" wp14:editId="4E8B9FE3">
            <wp:extent cx="5991225" cy="1390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76F" w14:textId="3ACC86C1" w:rsidR="00A449D9" w:rsidRPr="003E00B0" w:rsidRDefault="000636D1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fait une boucle dans l’objectif de capturer ce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 choisi dans le menu déroulant (une 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une sanction ou un retard). Il faut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valide son choix.</w:t>
      </w:r>
    </w:p>
    <w:p w14:paraId="1200474E" w14:textId="4DE3CE0E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0FB0ED8" wp14:editId="1AF874FE">
            <wp:extent cx="6543760" cy="3511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428" cy="35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7FD" w14:textId="3CB60393" w:rsidR="003E46AB" w:rsidRPr="008E68BD" w:rsidRDefault="00065FAF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label, dans lequel on écrit « 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libellé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tout en encodant de la manière 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nécessaire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B696BFA" w14:textId="34F59555" w:rsidR="003E46AB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C2A9D3F" wp14:editId="18F36509">
            <wp:extent cx="6213340" cy="5378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4034" cy="53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EB193" w14:textId="588F1B17" w:rsidR="007A6FFB" w:rsidRPr="00A22860" w:rsidRDefault="007A6FF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bouton de </w:t>
      </w:r>
      <w:r w:rsidR="00A22860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suppression</w:t>
      </w: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lequel, il est logiquement écrit « Supprimer ». On ajoute également un bouton da validation avec écrit « Valider ».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formulaire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avec écrit dessus « Libellé : » en appliquant l’encodage.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instaure ensuite évidement des boutons qui 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permettent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l’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nous faire part de son choix. On ajoute ensuite un bouton pour ajouter une classe avec écrit logiquement « Ajouter une classe ».</w:t>
      </w:r>
    </w:p>
    <w:p w14:paraId="520D2814" w14:textId="7C31FE23" w:rsidR="00B86C7D" w:rsidRDefault="00E065D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Admin_Menu.java</w:t>
      </w:r>
    </w:p>
    <w:p w14:paraId="24EF78A2" w14:textId="22C0B354" w:rsidR="00FC598B" w:rsidRDefault="00FC598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B131A4D" wp14:editId="46E4AB41">
            <wp:extent cx="5657850" cy="3790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4AC83" w14:textId="1BB3E5BD" w:rsidR="00474668" w:rsidRPr="006008A4" w:rsidRDefault="00474668" w:rsidP="00474668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les librairies </w:t>
      </w:r>
      <w:r w:rsidR="005C24C0" w:rsidRPr="006008A4">
        <w:rPr>
          <w:rFonts w:ascii="Comic Sans MS" w:hAnsi="Comic Sans MS" w:cs="Segoe UI Semibold"/>
          <w:b/>
          <w:color w:val="000000" w:themeColor="text1"/>
        </w:rPr>
        <w:t>de l’IDE Eclipse nécessaires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Par la suite, nous importons les librairies </w:t>
      </w:r>
      <w:r w:rsidR="00B52FF2">
        <w:rPr>
          <w:rFonts w:ascii="Comic Sans MS" w:hAnsi="Comic Sans MS" w:cs="Segoe UI Semibold"/>
          <w:b/>
          <w:color w:val="000000" w:themeColor="text1"/>
        </w:rPr>
        <w:t>nécessaires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au concepteur d’</w:t>
      </w:r>
      <w:r w:rsidR="00B52FF2">
        <w:rPr>
          <w:rFonts w:ascii="Comic Sans MS" w:hAnsi="Comic Sans MS" w:cs="Segoe UI Semibold"/>
          <w:b/>
          <w:color w:val="000000" w:themeColor="text1"/>
        </w:rPr>
        <w:t>Eclipse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Windows Builder. Enfin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, nous importons les packages nécessaires comme pour </w:t>
      </w:r>
      <w:r w:rsidR="005C24C0">
        <w:rPr>
          <w:rFonts w:ascii="Comic Sans MS" w:hAnsi="Comic Sans MS" w:cs="Segoe UI Semibold"/>
          <w:b/>
          <w:color w:val="000000" w:themeColor="text1"/>
        </w:rPr>
        <w:t>les labels</w:t>
      </w:r>
      <w:r w:rsidRPr="006008A4">
        <w:rPr>
          <w:rFonts w:ascii="Comic Sans MS" w:hAnsi="Comic Sans MS" w:cs="Segoe UI Semibold"/>
          <w:b/>
          <w:color w:val="000000" w:themeColor="text1"/>
        </w:rPr>
        <w:t>, les widgets, les boutons et l’implantation de texte.</w:t>
      </w:r>
    </w:p>
    <w:p w14:paraId="55AC5423" w14:textId="77777777" w:rsidR="00474668" w:rsidRDefault="0047466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7A388CA" w14:textId="2E129DE8" w:rsidR="00F14C47" w:rsidRDefault="00F14C47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7BC4A3B" wp14:editId="02802986">
            <wp:extent cx="4676775" cy="16383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60550"/>
                    <a:stretch/>
                  </pic:blipFill>
                  <pic:spPr bwMode="auto">
                    <a:xfrm>
                      <a:off x="0" y="0"/>
                      <a:ext cx="4676775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0881A" w14:textId="5888889E" w:rsidR="00BD7C95" w:rsidRPr="00652FB4" w:rsidRDefault="00BD7C95" w:rsidP="00652FB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52FB4">
        <w:rPr>
          <w:rFonts w:ascii="Comic Sans MS" w:hAnsi="Comic Sans MS" w:cs="Segoe UI Semibold"/>
          <w:b/>
          <w:color w:val="000000" w:themeColor="text1"/>
        </w:rPr>
        <w:t>On déclare une classe qui porte le nom du fichier à savoir « Admin_Menu ». Elle hérité de « Global ». Elle est en accès public. On déclare ensuite l’attribut « </w:t>
      </w:r>
      <w:r w:rsidR="00652FB4" w:rsidRPr="00652FB4">
        <w:rPr>
          <w:rFonts w:ascii="Comic Sans MS" w:hAnsi="Comic Sans MS" w:cs="Segoe UI Semibold"/>
          <w:b/>
          <w:color w:val="000000" w:themeColor="text1"/>
        </w:rPr>
        <w:t>Menu Admin</w:t>
      </w:r>
      <w:r w:rsidRPr="00652FB4">
        <w:rPr>
          <w:rFonts w:ascii="Comic Sans MS" w:hAnsi="Comic Sans MS" w:cs="Segoe UI Semibold"/>
          <w:b/>
          <w:color w:val="000000" w:themeColor="text1"/>
        </w:rPr>
        <w:t> » de type Shell en accès protégé.</w:t>
      </w:r>
    </w:p>
    <w:p w14:paraId="7D4D7764" w14:textId="70E50FFD" w:rsidR="00804993" w:rsidRDefault="00804993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E8050C" wp14:editId="12169433">
            <wp:extent cx="5238750" cy="43529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341B1" w14:textId="1B1B59EC" w:rsidR="00350635" w:rsidRPr="00031EB4" w:rsidRDefault="00350635" w:rsidP="00EA5701">
      <w:pPr>
        <w:ind w:left="708"/>
        <w:jc w:val="center"/>
        <w:rPr>
          <w:rFonts w:ascii="Comic Sans MS" w:hAnsi="Comic Sans MS" w:cs="Segoe UI Semibold"/>
          <w:b/>
          <w:color w:val="FF0000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>Déclaration d’une nouvelle méthode en accès public.</w:t>
      </w:r>
      <w:r w:rsidR="00EA5701" w:rsidRPr="00EA5701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031EB4">
        <w:rPr>
          <w:rFonts w:ascii="Comic Sans MS" w:hAnsi="Comic Sans MS" w:cs="Segoe UI Semibold"/>
          <w:b/>
          <w:color w:val="FF0000"/>
        </w:rPr>
        <w:t>………………..</w:t>
      </w:r>
    </w:p>
    <w:p w14:paraId="7471380A" w14:textId="70D1FA5D" w:rsidR="007E7EE0" w:rsidRDefault="007E7EE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3C787DA" wp14:editId="2BB3617E">
            <wp:extent cx="7316470" cy="3279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EB806" w14:textId="52E395ED" w:rsidR="00125274" w:rsidRDefault="00125274" w:rsidP="00125274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 xml:space="preserve">Déclaration d’une </w:t>
      </w:r>
      <w:r w:rsidR="00261219">
        <w:rPr>
          <w:rFonts w:ascii="Comic Sans MS" w:hAnsi="Comic Sans MS" w:cs="Segoe UI Semibold"/>
          <w:b/>
          <w:color w:val="000000" w:themeColor="text1"/>
        </w:rPr>
        <w:t>nouvelle méthode en accès protégé</w:t>
      </w:r>
      <w:r w:rsidRPr="00EA5701">
        <w:rPr>
          <w:rFonts w:ascii="Comic Sans MS" w:hAnsi="Comic Sans MS" w:cs="Segoe UI Semibold"/>
          <w:b/>
          <w:color w:val="000000" w:themeColor="text1"/>
        </w:rPr>
        <w:t>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61219">
        <w:rPr>
          <w:rFonts w:ascii="Comic Sans MS" w:hAnsi="Comic Sans MS" w:cs="Segoe UI Semibold"/>
          <w:b/>
          <w:color w:val="000000" w:themeColor="text1"/>
        </w:rPr>
        <w:t>On déclare un nouvel attribut de type objet de nom MenuAdmin.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Cela permet la déclaration d’un bouton, on y affiche le texte « Menu Admin ».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On fait la </w:t>
      </w:r>
      <w:r w:rsidR="00322AA8">
        <w:rPr>
          <w:rFonts w:ascii="Comic Sans MS" w:hAnsi="Comic Sans MS" w:cs="Segoe UI Semibold"/>
          <w:b/>
          <w:color w:val="000000" w:themeColor="text1"/>
        </w:rPr>
        <w:t>même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chose avec le nom de l’objet « Menu » et en y affichant le texte « Menu ».</w:t>
      </w:r>
    </w:p>
    <w:p w14:paraId="0A642D10" w14:textId="7FFB7EDC" w:rsidR="003E37E1" w:rsidRDefault="003E37E1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D21AB7" wp14:editId="73578358">
            <wp:extent cx="6772275" cy="61436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41C5" w14:textId="439C2D21" w:rsidR="00435994" w:rsidRPr="00973600" w:rsidRDefault="00322AA8" w:rsidP="00435994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qui affiche « Gestion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utilisateurs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 ». Ce bouton doit rediriger vers la page « Liste_Eleve » dans une nouvelle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fenêtre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>. On met tout cela dans une procédure, et on y met la gestion d’erreur pour que si cela échoue, il y ait un message d’erreur.</w:t>
      </w:r>
    </w:p>
    <w:p w14:paraId="207377B5" w14:textId="08C42E61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933E79F" w14:textId="32DD0C62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FAAB2A" wp14:editId="548533D6">
            <wp:extent cx="6743700" cy="6229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45292" w14:textId="74101119" w:rsidR="00222CBE" w:rsidRPr="00973600" w:rsidRDefault="00222CBE" w:rsidP="00222CBE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qui affiche « Gestion </w:t>
      </w:r>
      <w:r w:rsidR="00B6441D">
        <w:rPr>
          <w:rFonts w:ascii="Comic Sans MS" w:hAnsi="Comic Sans MS" w:cs="Segoe UI Semibold"/>
          <w:b/>
          <w:color w:val="000000" w:themeColor="text1"/>
        </w:rPr>
        <w:t>Eleve</w:t>
      </w:r>
      <w:r w:rsidRPr="00973600">
        <w:rPr>
          <w:rFonts w:ascii="Comic Sans MS" w:hAnsi="Comic Sans MS" w:cs="Segoe UI Semibold"/>
          <w:b/>
          <w:color w:val="000000" w:themeColor="text1"/>
        </w:rPr>
        <w:t> ». Ce bouton doit rediriger vers la page « Liste_Eleve » dans une nouvelle fenêtre. On met tout cela dans une procédure, et on y met la gestion d’erreur pour que si cela échoue, il y ait un message d’erreur.</w:t>
      </w:r>
    </w:p>
    <w:p w14:paraId="6530CEE3" w14:textId="1C7DB8A7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E219E82" w14:textId="124184A9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2340256" wp14:editId="104A7330">
            <wp:extent cx="7239000" cy="19812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B09B4" w14:textId="1FF3B147" w:rsidR="00821CDA" w:rsidRDefault="00821CDA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E27589">
        <w:rPr>
          <w:rFonts w:ascii="Comic Sans MS" w:hAnsi="Comic Sans MS" w:cs="Segoe UI Semibold"/>
          <w:b/>
          <w:color w:val="000000" w:themeColor="text1"/>
        </w:rPr>
        <w:t>On insère un bouton avec écrit « Modifier le planning »</w:t>
      </w:r>
    </w:p>
    <w:p w14:paraId="62E4C469" w14:textId="77777777" w:rsidR="00BC3499" w:rsidRPr="00E27589" w:rsidRDefault="00BC3499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741BBD49" w14:textId="6C14C5FE" w:rsidR="006B6126" w:rsidRPr="00FD6E54" w:rsidRDefault="00550932" w:rsidP="00FD6E54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D6E54">
        <w:rPr>
          <w:rFonts w:ascii="Segoe UI Black" w:hAnsi="Segoe UI Black" w:cs="Segoe UI Semibold"/>
          <w:color w:val="AFCA0B"/>
          <w:sz w:val="44"/>
          <w:szCs w:val="44"/>
        </w:rPr>
        <w:lastRenderedPageBreak/>
        <w:t>Page</w:t>
      </w:r>
      <w:r w:rsidR="0077240E" w:rsidRPr="00FD6E54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D6E54">
        <w:rPr>
          <w:rFonts w:ascii="Segoe UI Black" w:hAnsi="Segoe UI Black" w:cs="Segoe UI Semibold"/>
          <w:color w:val="AFCA0B"/>
          <w:sz w:val="44"/>
          <w:szCs w:val="44"/>
        </w:rPr>
        <w:t>Admin_viesco.java</w:t>
      </w:r>
    </w:p>
    <w:p w14:paraId="22BDF2B5" w14:textId="5F813317" w:rsidR="00FD6E54" w:rsidRDefault="00FD6E5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9982EF8" wp14:editId="232CCE00">
            <wp:extent cx="4909437" cy="6591300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140" cy="65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D25E" w14:textId="671EDA35" w:rsidR="00B52FF2" w:rsidRPr="00A66601" w:rsidRDefault="00A66601" w:rsidP="00A66601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>Nous importons les librairies de java nécessaires au code. En l’occurrence les librairies qui permettent de faire la jonction avec la base de données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qui permettent l’</w:t>
      </w:r>
      <w:r w:rsidR="0072661E">
        <w:rPr>
          <w:rFonts w:ascii="Comic Sans MS" w:hAnsi="Comic Sans MS" w:cs="Segoe UI Semibold"/>
          <w:b/>
          <w:color w:val="000000" w:themeColor="text1"/>
        </w:rPr>
        <w:t>interaction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et l’interrogation des données contenues dans la base</w:t>
      </w:r>
      <w:r w:rsidRPr="006008A4">
        <w:rPr>
          <w:rFonts w:ascii="Comic Sans MS" w:hAnsi="Comic Sans MS" w:cs="Segoe UI Semibold"/>
          <w:b/>
          <w:color w:val="000000" w:themeColor="text1"/>
        </w:rPr>
        <w:t>. Ensuite, nous importons les packages de l’IDE Eclipse nécessaires comme pour les listes déroulantes, les widgets, les boutons et l’implantation de texte</w:t>
      </w:r>
      <w:r w:rsidR="009B6F92">
        <w:rPr>
          <w:rFonts w:ascii="Comic Sans MS" w:hAnsi="Comic Sans MS" w:cs="Segoe UI Semibold"/>
          <w:b/>
          <w:color w:val="000000" w:themeColor="text1"/>
        </w:rPr>
        <w:t>, l’impl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antation de </w:t>
      </w:r>
      <w:r w:rsidR="0072661E">
        <w:rPr>
          <w:rFonts w:ascii="Comic Sans MS" w:hAnsi="Comic Sans MS" w:cs="Segoe UI Semibold"/>
          <w:b/>
          <w:color w:val="000000" w:themeColor="text1"/>
        </w:rPr>
        <w:t>tableaux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, de </w:t>
      </w:r>
      <w:r w:rsidR="0072661E">
        <w:rPr>
          <w:rFonts w:ascii="Comic Sans MS" w:hAnsi="Comic Sans MS" w:cs="Segoe UI Semibold"/>
          <w:b/>
          <w:color w:val="000000" w:themeColor="text1"/>
        </w:rPr>
        <w:t>colonnes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 et</w:t>
      </w:r>
      <w:r w:rsidR="009B6F92">
        <w:rPr>
          <w:rFonts w:ascii="Comic Sans MS" w:hAnsi="Comic Sans MS" w:cs="Segoe UI Semibold"/>
          <w:b/>
          <w:color w:val="000000" w:themeColor="text1"/>
        </w:rPr>
        <w:t xml:space="preserve"> d’éléments de tableaux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</w:p>
    <w:p w14:paraId="7400EE38" w14:textId="3E5FFCD6" w:rsidR="001324B4" w:rsidRDefault="001324B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C9D531" wp14:editId="4E047963">
            <wp:extent cx="5048250" cy="1905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6B99" w14:textId="23B1B227" w:rsidR="0028018A" w:rsidRPr="0057192E" w:rsidRDefault="0028018A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classe « Admin_viesco » qui porte également le nom du fichier. Cette méthode est celle du fichier entier. Elle hérite de la méthode « Global ».</w:t>
      </w:r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également l’attribut ListeDesElves de type Shell et en accès protégé. On déclare également l’attribut « Table » de type tableau et en accès uniquement dans la méthode.</w:t>
      </w:r>
    </w:p>
    <w:p w14:paraId="6530809A" w14:textId="24878168" w:rsidR="00CF5CF8" w:rsidRDefault="00CF5CF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CAE30BB" wp14:editId="11901A94">
            <wp:extent cx="5257800" cy="45148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C396F" w14:textId="1E59597B" w:rsidR="008B0D66" w:rsidRPr="0048597D" w:rsidRDefault="008B0D66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méthode en accès public.</w:t>
      </w:r>
      <w:r w:rsid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48597D"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  <w:t>……………………………………………….</w:t>
      </w:r>
    </w:p>
    <w:p w14:paraId="7B320031" w14:textId="5C2E6BA3" w:rsidR="00150DCE" w:rsidRDefault="00150DC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0638149B" wp14:editId="01294E79">
            <wp:simplePos x="0" y="0"/>
            <wp:positionH relativeFrom="column">
              <wp:posOffset>810895</wp:posOffset>
            </wp:positionH>
            <wp:positionV relativeFrom="paragraph">
              <wp:posOffset>0</wp:posOffset>
            </wp:positionV>
            <wp:extent cx="6296025" cy="2105025"/>
            <wp:effectExtent l="0" t="0" r="9525" b="9525"/>
            <wp:wrapSquare wrapText="bothSides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3E81CC" w14:textId="75CA1E2A" w:rsidR="00A53C71" w:rsidRPr="00166ADF" w:rsidRDefault="001B6377" w:rsidP="00312A9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déclare une méthode à l’intérieur du fichier, c’est une méthode void en accès protégé.</w:t>
      </w:r>
      <w:r w:rsid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12A92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instaure</w:t>
      </w:r>
      <w:r w:rsidR="00EF2791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 bouton sur lequel est écrit « Liste des Eleves »</w:t>
      </w:r>
      <w:r w:rsid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38FD4243" w14:textId="3667F764" w:rsidR="001302E6" w:rsidRDefault="001302E6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52D3A4" wp14:editId="7AA15FA5">
            <wp:extent cx="6579870" cy="676718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3591" cy="6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A7931" w14:textId="466F6227" w:rsidR="00BA5FC4" w:rsidRPr="00CB0373" w:rsidRDefault="009843D8" w:rsidP="00CB0373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CB03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met un widget composite et on indique son emplacement.</w:t>
      </w:r>
    </w:p>
    <w:p w14:paraId="5DC3AB90" w14:textId="19066944" w:rsidR="00DC39CC" w:rsidRDefault="00DC39CC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3B3D5B5" wp14:editId="245026AC">
            <wp:extent cx="6489221" cy="1037982"/>
            <wp:effectExtent l="0" t="0" r="698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0003" cy="10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123DB" w14:textId="10A07748" w:rsidR="008171C0" w:rsidRPr="00212916" w:rsidRDefault="008171C0" w:rsidP="00212916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</w:t>
      </w:r>
      <w:r w:rsidR="002A7B07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</w:t>
      </w:r>
      <w:r w:rsidR="00212916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les caractéristiques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du texte comme la police d’écriture ainsi que sa couleur. On indique également l’emplacement du label.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« Nom_Eleve » et il affiche « Nom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33F3DD1" w14:textId="552C8848" w:rsidR="00F47AB8" w:rsidRDefault="00F47AB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101CCF2" wp14:editId="54D9F9A1">
            <wp:extent cx="6514952" cy="101326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1911" cy="10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C941" w14:textId="45E042FA" w:rsidR="004160EF" w:rsidRPr="00A90D00" w:rsidRDefault="002A7B07" w:rsidP="00A90D00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 formulaire</w:t>
      </w:r>
      <w:r w:rsidR="00B25D8E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les caractéristiques du texte comme la police d’écriture ainsi que sa couleur. On indique également l’emplacement du label.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om_Eleve » et il affiche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Prenom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17CDD99" w14:textId="02EB0BE8" w:rsidR="00203389" w:rsidRDefault="00203389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9455032" wp14:editId="4C47BD49">
            <wp:extent cx="6421120" cy="936808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34913" cy="9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11A" w14:textId="2ED2ED48" w:rsidR="00625664" w:rsidRDefault="0062566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15E6B0" wp14:editId="3AF51FA6">
            <wp:extent cx="6256020" cy="2722960"/>
            <wp:effectExtent l="0" t="0" r="0" b="12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57470" cy="27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5BB58" w14:textId="262F4321" w:rsidR="00FF74C0" w:rsidRPr="003D254C" w:rsidRDefault="00FF74C0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tableau avec SWT. </w:t>
      </w:r>
      <w:r w:rsidR="00026AA0"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y</w:t>
      </w: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insère une colonne « Nom » et un élément « test ».</w:t>
      </w:r>
    </w:p>
    <w:p w14:paraId="7C65D969" w14:textId="1D8192CC" w:rsidR="00953207" w:rsidRDefault="00953207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B1097C8" wp14:editId="42A09316">
            <wp:extent cx="6205220" cy="906387"/>
            <wp:effectExtent l="0" t="0" r="5080" b="82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34289" cy="91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94BEB" w14:textId="244152E5" w:rsidR="005205A8" w:rsidRPr="00D85075" w:rsidRDefault="005205A8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D8507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ajoute un bouton pour modifier le profil, naturellement, on affiche « Modifier votre profil » en son sein.</w:t>
      </w:r>
    </w:p>
    <w:p w14:paraId="60420C1E" w14:textId="4746662D" w:rsidR="00BC681A" w:rsidRDefault="00BC681A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83DD05D" wp14:editId="3DEECD63">
            <wp:extent cx="5762249" cy="695960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2969" cy="69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AA775" w14:textId="64E675C2" w:rsidR="00D60974" w:rsidRPr="00A116B2" w:rsidRDefault="00D60974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se connecte à notre base de données. On envoie une </w:t>
      </w:r>
      <w:r w:rsidR="00A116B2"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requête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SQL pour récupérer l’ense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mble du contenu des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la table Eleve. En clair, on demande l’accès à une liste d’élèves.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demande spécifiquement les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nom » et « prenom », car ce sont les informations recherchées. On met une gestion d’erreur en cas d’erreur de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connexion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la base de données.</w:t>
      </w:r>
    </w:p>
    <w:p w14:paraId="59960449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0EA8FEE6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44B986B7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5A8301CA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677F6D8D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71048E94" w14:textId="1E9A9F27" w:rsidR="007F7108" w:rsidRDefault="007F710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2AFAD0" wp14:editId="74B9A833">
            <wp:extent cx="5986533" cy="4184650"/>
            <wp:effectExtent l="0" t="0" r="0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91971" cy="418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86858" w14:textId="0E3F0A36" w:rsidR="00AD4312" w:rsidRPr="00B9431F" w:rsidRDefault="00AD4312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demande, si l’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clique sur le bouton pour ajouter une sanction ou une 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de le rediriger vers la page « form ». On n’oublie pas la gestion d’erreur.</w:t>
      </w:r>
    </w:p>
    <w:p w14:paraId="10183BC2" w14:textId="0E16ADB7" w:rsidR="00C21A6E" w:rsidRPr="00FD6E54" w:rsidRDefault="00C21A6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8078B82" w14:textId="534CCD4C" w:rsidR="00221082" w:rsidRPr="00D23758" w:rsidRDefault="00550932" w:rsidP="00D23758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D23758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525F09" w:rsidRPr="00D23758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D23758">
        <w:rPr>
          <w:rFonts w:ascii="Segoe UI Black" w:hAnsi="Segoe UI Black" w:cs="Segoe UI Semibold"/>
          <w:color w:val="AFCA0B"/>
          <w:sz w:val="44"/>
          <w:szCs w:val="44"/>
        </w:rPr>
        <w:t>Connexion.java</w:t>
      </w:r>
    </w:p>
    <w:p w14:paraId="0894C10F" w14:textId="148C030B" w:rsidR="00EE7CAC" w:rsidRPr="00EE7CAC" w:rsidRDefault="00D23758" w:rsidP="00EE7CAC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717C9E" wp14:editId="16C4A908">
            <wp:extent cx="5880100" cy="4180384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88330" cy="418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E7B2" w14:textId="6A4C15B0" w:rsidR="0072661E" w:rsidRPr="0072661E" w:rsidRDefault="0072661E" w:rsidP="0072661E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lastRenderedPageBreak/>
        <w:t xml:space="preserve">Nous importons les librairies de java nécessaires au code. En l’occurrence </w:t>
      </w:r>
      <w:r w:rsidR="00A62D23">
        <w:rPr>
          <w:rFonts w:ascii="Comic Sans MS" w:hAnsi="Comic Sans MS" w:cs="Segoe UI Semibold"/>
          <w:b/>
          <w:color w:val="000000" w:themeColor="text1"/>
        </w:rPr>
        <w:t>les librairies qui permettent la gestion des exception SQL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. Ensuite, nous importons les packages de l’IDE Eclipse nécessaires </w:t>
      </w:r>
      <w:r w:rsidR="00BC4805">
        <w:rPr>
          <w:rFonts w:ascii="Comic Sans MS" w:hAnsi="Comic Sans MS" w:cs="Segoe UI Semibold"/>
          <w:b/>
          <w:color w:val="000000" w:themeColor="text1"/>
        </w:rPr>
        <w:t>pour les widgets tel que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boutons et l’implantation de texte</w:t>
      </w:r>
      <w:r w:rsidR="00A62D23">
        <w:rPr>
          <w:rFonts w:ascii="Comic Sans MS" w:hAnsi="Comic Sans MS" w:cs="Segoe UI Semibold"/>
          <w:b/>
          <w:color w:val="000000" w:themeColor="text1"/>
        </w:rPr>
        <w:t>.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Mais aussi avec les </w:t>
      </w:r>
      <w:r w:rsidR="00921F65">
        <w:rPr>
          <w:rFonts w:ascii="Comic Sans MS" w:hAnsi="Comic Sans MS" w:cs="Segoe UI Semibold"/>
          <w:b/>
          <w:color w:val="000000" w:themeColor="text1"/>
        </w:rPr>
        <w:t>librairies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de l’IDE </w:t>
      </w:r>
      <w:r w:rsidR="00921F65">
        <w:rPr>
          <w:rFonts w:ascii="Comic Sans MS" w:hAnsi="Comic Sans MS" w:cs="Segoe UI Semibold"/>
          <w:b/>
          <w:color w:val="000000" w:themeColor="text1"/>
        </w:rPr>
        <w:t>Eclipse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921F65">
        <w:rPr>
          <w:rFonts w:ascii="Comic Sans MS" w:hAnsi="Comic Sans MS" w:cs="Segoe UI Semibold"/>
          <w:b/>
          <w:color w:val="000000" w:themeColor="text1"/>
        </w:rPr>
        <w:t>nécessaires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pour la gestion des évènements</w:t>
      </w:r>
    </w:p>
    <w:p w14:paraId="2B5F3366" w14:textId="5A5D7591" w:rsidR="002D2304" w:rsidRDefault="002D2304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2DE79A" wp14:editId="3E1AC0CF">
            <wp:extent cx="5715000" cy="74580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1AD6" w14:textId="42F8D82F" w:rsidR="00EE7CAC" w:rsidRPr="00764877" w:rsidRDefault="00EE7CAC" w:rsidP="00764877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764877">
        <w:rPr>
          <w:rFonts w:ascii="Comic Sans MS" w:hAnsi="Comic Sans MS" w:cs="Segoe UI Semibold"/>
          <w:b/>
          <w:color w:val="000000" w:themeColor="text1"/>
        </w:rPr>
        <w:t>Cette méthode s’exécute comme partie du bloc d’instruction de la page.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Cette méthode 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>sert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à y incorporer la gestion d’erreur pour la redirection vers la page de connexion.</w:t>
      </w:r>
      <w:r w:rsidR="003F5B35">
        <w:rPr>
          <w:rFonts w:ascii="Comic Sans MS" w:hAnsi="Comic Sans MS" w:cs="Segoe UI Semibold"/>
          <w:b/>
          <w:color w:val="000000" w:themeColor="text1"/>
        </w:rPr>
        <w:t xml:space="preserve">  Dans le T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ry, on insère le code qui permet de </w:t>
      </w:r>
      <w:r w:rsidR="003F5B35" w:rsidRPr="00764877">
        <w:rPr>
          <w:rFonts w:ascii="Comic Sans MS" w:hAnsi="Comic Sans MS" w:cs="Segoe UI Semibold"/>
          <w:b/>
          <w:color w:val="000000" w:themeColor="text1"/>
        </w:rPr>
        <w:t>rediriger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 vers la page de connexion et puis si cela échoue, dans le catch, on insère le code qui permet le message d’erreur.</w:t>
      </w:r>
    </w:p>
    <w:p w14:paraId="48701502" w14:textId="7305D200" w:rsidR="00BB6120" w:rsidRDefault="00BB6120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4A1923F" wp14:editId="2574679C">
            <wp:extent cx="5314950" cy="46386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31A0" w14:textId="544CC790" w:rsidR="004F7F35" w:rsidRPr="00BE0FFF" w:rsidRDefault="00C90546" w:rsidP="00D23758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E0F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Ouverture de l’interface de connexion.</w:t>
      </w:r>
    </w:p>
    <w:p w14:paraId="57952EAF" w14:textId="16369CFD" w:rsidR="002F6FB4" w:rsidRDefault="004F7F35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866E9DD" wp14:editId="5492514C">
            <wp:extent cx="7316470" cy="379476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16675" w14:textId="49AD305B" w:rsidR="006C6D0B" w:rsidRPr="006D55B2" w:rsidRDefault="006C6D0B" w:rsidP="006D55B2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On nomme l’en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tête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la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ouverte.</w:t>
      </w:r>
    </w:p>
    <w:p w14:paraId="0017C396" w14:textId="49360228" w:rsidR="002F6FB4" w:rsidRDefault="000C1B73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t xml:space="preserve"> </w:t>
      </w:r>
      <w:r w:rsidR="002F6FB4">
        <w:rPr>
          <w:noProof/>
        </w:rPr>
        <w:drawing>
          <wp:inline distT="0" distB="0" distL="0" distR="0" wp14:anchorId="6B0136CD" wp14:editId="49691AA3">
            <wp:extent cx="7316470" cy="62103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F7E3A" w14:textId="077CFF47" w:rsidR="00482C23" w:rsidRPr="00F30AD6" w:rsidRDefault="00482C23" w:rsidP="00F30AD6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En vert et en haut de la 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on affiche comme titre « Ma Gestion ».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affiche à l’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Identifiant » et en dessous « Mot de passe » sous forme de texte.</w:t>
      </w:r>
      <w:r w:rsid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B56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prépare le Gestion d’erreur en déclarant l’affichage du message d’erreur en cas de mauvaise saisie.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Ce message n’est pas visible par </w:t>
      </w:r>
      <w:r w:rsidR="001B3F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défaut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23A9EAF0" w14:textId="615A0522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091E0B" wp14:editId="58A41CB9">
            <wp:extent cx="7316470" cy="423418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3C7FC" w14:textId="404C8935" w:rsidR="001B3F19" w:rsidRPr="00A90411" w:rsidRDefault="001B3F19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90411">
        <w:rPr>
          <w:rFonts w:ascii="Comic Sans MS" w:hAnsi="Comic Sans MS" w:cs="Segoe UI Semibold"/>
          <w:b/>
          <w:color w:val="000000" w:themeColor="text1"/>
        </w:rPr>
        <w:t>Le bouton de validation contrôle la validité des informations de connexions fournies par l’</w:t>
      </w:r>
      <w:r w:rsidR="00A90411" w:rsidRPr="00A90411">
        <w:rPr>
          <w:rFonts w:ascii="Comic Sans MS" w:hAnsi="Comic Sans MS" w:cs="Segoe UI Semibold"/>
          <w:b/>
          <w:color w:val="000000" w:themeColor="text1"/>
        </w:rPr>
        <w:t>utilisateurs</w:t>
      </w:r>
      <w:r w:rsidRPr="00A90411">
        <w:rPr>
          <w:rFonts w:ascii="Comic Sans MS" w:hAnsi="Comic Sans MS" w:cs="Segoe UI Semibold"/>
          <w:b/>
          <w:color w:val="000000" w:themeColor="text1"/>
        </w:rPr>
        <w:t>, son identifiant et son mot de passe. On y met aussi une gestion d’erreur.</w:t>
      </w:r>
    </w:p>
    <w:p w14:paraId="4A8E4C89" w14:textId="77777777" w:rsidR="002F6FB4" w:rsidRPr="00A90411" w:rsidRDefault="002F6FB4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5F9E994D" w14:textId="55FF4AB3" w:rsidR="00F00455" w:rsidRPr="00F17602" w:rsidRDefault="00F00455" w:rsidP="00F17602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17602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F17602">
        <w:rPr>
          <w:rFonts w:ascii="Segoe UI Black" w:hAnsi="Segoe UI Black" w:cs="Segoe UI Semibold"/>
          <w:color w:val="AFCA0B"/>
          <w:sz w:val="44"/>
          <w:szCs w:val="44"/>
        </w:rPr>
        <w:t>Eleves.java</w:t>
      </w:r>
    </w:p>
    <w:p w14:paraId="0EE0829C" w14:textId="33080913" w:rsidR="00F17602" w:rsidRDefault="00F1760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B1229D6" wp14:editId="72DBD00E">
            <wp:extent cx="4410075" cy="3829050"/>
            <wp:effectExtent l="0" t="0" r="9525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0FDA9" w14:textId="11D7ADEF" w:rsidR="008A1464" w:rsidRPr="00A5558B" w:rsidRDefault="008A1464" w:rsidP="00A5558B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5558B">
        <w:rPr>
          <w:rFonts w:ascii="Comic Sans MS" w:hAnsi="Comic Sans MS" w:cs="Segoe UI Semibold"/>
          <w:b/>
          <w:color w:val="000000" w:themeColor="text1"/>
        </w:rPr>
        <w:t>On déclare la classe « Eleves » qui hérite de « Global ». On déclare ensuite les attributs Shell (de type shell et en accès protégé)</w:t>
      </w:r>
      <w:r w:rsidR="001E0C3D">
        <w:rPr>
          <w:rFonts w:ascii="Comic Sans MS" w:hAnsi="Comic Sans MS" w:cs="Segoe UI Semibold"/>
          <w:b/>
          <w:color w:val="000000" w:themeColor="text1"/>
        </w:rPr>
        <w:t xml:space="preserve">, BtsSlam (de type bouton et en accès privé), TerminaleStid </w:t>
      </w:r>
      <w:r w:rsidR="001E0C3D">
        <w:rPr>
          <w:rFonts w:ascii="Comic Sans MS" w:hAnsi="Comic Sans MS" w:cs="Segoe UI Semibold"/>
          <w:b/>
          <w:color w:val="000000" w:themeColor="text1"/>
        </w:rPr>
        <w:lastRenderedPageBreak/>
        <w:t xml:space="preserve">(de type bouton et en accès privé). Puis mardi, </w:t>
      </w:r>
      <w:r w:rsidR="00594787">
        <w:rPr>
          <w:rFonts w:ascii="Comic Sans MS" w:hAnsi="Comic Sans MS" w:cs="Segoe UI Semibold"/>
          <w:b/>
          <w:color w:val="000000" w:themeColor="text1"/>
        </w:rPr>
        <w:t>mercredi</w:t>
      </w:r>
      <w:r w:rsidR="001E0C3D">
        <w:rPr>
          <w:rFonts w:ascii="Comic Sans MS" w:hAnsi="Comic Sans MS" w:cs="Segoe UI Semibold"/>
          <w:b/>
          <w:color w:val="000000" w:themeColor="text1"/>
        </w:rPr>
        <w:t>, lundi, jeudi et vendredi tous de type tableau et en accès privé.</w:t>
      </w:r>
    </w:p>
    <w:p w14:paraId="207FFD4B" w14:textId="3DDCCFE6" w:rsidR="00E31220" w:rsidRDefault="00E3122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E7297DD" wp14:editId="5D38BFB7">
            <wp:extent cx="3343275" cy="3048000"/>
            <wp:effectExtent l="0" t="0" r="9525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087B0" w14:textId="636A7F63" w:rsidR="00AF7CB0" w:rsidRPr="000A1A03" w:rsidRDefault="00AF7CB0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0A1A0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méthode « Eleve ». En son sein, on déclare l’attribut shell de type shell et en accès protégé et les attributs table, table_1, table_2 et table_3. Tous de type tableau et en accès privé.</w:t>
      </w:r>
    </w:p>
    <w:p w14:paraId="19B11FA8" w14:textId="7B327732" w:rsidR="00614F9A" w:rsidRDefault="00614F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C247EFF" wp14:editId="0F28D3DB">
            <wp:extent cx="5467350" cy="5143500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4C5E5" w14:textId="77777777" w:rsidR="009479F2" w:rsidRPr="00BE0FFF" w:rsidRDefault="009479F2" w:rsidP="00915F1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E0F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Ouverture de l’interface de connexion.</w:t>
      </w:r>
    </w:p>
    <w:p w14:paraId="5A13B432" w14:textId="77777777" w:rsidR="009479F2" w:rsidRDefault="009479F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DDD223A" w14:textId="40F05103" w:rsidR="007D169A" w:rsidRDefault="007D16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F5E2036" wp14:editId="4F6747FE">
            <wp:extent cx="6497320" cy="1695664"/>
            <wp:effectExtent l="0" t="0" r="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514308" cy="170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0C371" w14:textId="39FF3AB6" w:rsidR="00D30CE8" w:rsidRDefault="00D30CE8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02F8B10" wp14:editId="773B3BBB">
            <wp:extent cx="6403975" cy="6592579"/>
            <wp:effectExtent l="0" t="0" r="0" b="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406693" cy="659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C1B85" w14:textId="6012A94E" w:rsidR="00F721E0" w:rsidRDefault="00F721E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1C7453F" wp14:editId="2EB955AE">
            <wp:extent cx="6218571" cy="4603750"/>
            <wp:effectExtent l="0" t="0" r="0" b="635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221006" cy="460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60B20" w14:textId="032B229D" w:rsidR="00103437" w:rsidRDefault="00103437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726C2FA" wp14:editId="3C9B2BF9">
            <wp:extent cx="6540875" cy="5264150"/>
            <wp:effectExtent l="0" t="0" r="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545255" cy="526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B8B39" w14:textId="0CE82E33" w:rsidR="00B76B52" w:rsidRDefault="00B76B5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25273A2" wp14:editId="306AC49E">
            <wp:extent cx="6548101" cy="6097905"/>
            <wp:effectExtent l="0" t="0" r="5715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t="2439"/>
                    <a:stretch/>
                  </pic:blipFill>
                  <pic:spPr bwMode="auto">
                    <a:xfrm>
                      <a:off x="0" y="0"/>
                      <a:ext cx="6550721" cy="6100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412382" w14:textId="74CA81D4" w:rsidR="00345895" w:rsidRDefault="00345895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7CE4283" wp14:editId="13173408">
            <wp:extent cx="6492240" cy="5973289"/>
            <wp:effectExtent l="0" t="0" r="3810" b="889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494909" cy="597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38945" w14:textId="17D38447" w:rsidR="00BB5812" w:rsidRPr="00F17602" w:rsidRDefault="00BB581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8866798" wp14:editId="4740F6DA">
            <wp:extent cx="5038725" cy="2733675"/>
            <wp:effectExtent l="0" t="0" r="9525" b="9525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426E1" w14:textId="39B248DB" w:rsidR="00F00455" w:rsidRPr="00402BE3" w:rsidRDefault="00F00455" w:rsidP="00402BE3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402BE3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402BE3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1A2FE008" w14:textId="089C58C0" w:rsidR="00402BE3" w:rsidRDefault="00402BE3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417F9FB" wp14:editId="56DE18AE">
            <wp:extent cx="4581525" cy="2447925"/>
            <wp:effectExtent l="0" t="0" r="9525" b="9525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56383" w14:textId="4CC0A068" w:rsidR="002352AA" w:rsidRDefault="002352A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B1BB241" wp14:editId="00924F05">
            <wp:extent cx="5162550" cy="4343400"/>
            <wp:effectExtent l="0" t="0" r="0" b="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682CF" w14:textId="16CDE0CC" w:rsidR="002D47C0" w:rsidRDefault="002D47C0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66C4805" wp14:editId="5A47FD51">
            <wp:extent cx="6605270" cy="1188972"/>
            <wp:effectExtent l="0" t="0" r="5080" b="0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42410" cy="1195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5B9D0" w14:textId="4C92794D" w:rsidR="00676796" w:rsidRDefault="00676796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7BB562C" wp14:editId="09823414">
            <wp:extent cx="6630670" cy="1140024"/>
            <wp:effectExtent l="0" t="0" r="0" b="3175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97679" cy="115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46627" w14:textId="64AAC383" w:rsidR="00BB711A" w:rsidRDefault="00BB711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2C9E4AD" wp14:editId="731A07B8">
            <wp:extent cx="6579870" cy="1136430"/>
            <wp:effectExtent l="0" t="0" r="0" b="6985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07822" cy="114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B5D4C" w14:textId="6790EB2A" w:rsidR="00D54EA2" w:rsidRDefault="00D54EA2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47BEDD9" wp14:editId="43EFA33A">
            <wp:extent cx="6640571" cy="1187257"/>
            <wp:effectExtent l="0" t="0" r="0" b="0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659606" cy="119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A9EC6" w14:textId="07688CD0" w:rsidR="002F3F7A" w:rsidRDefault="002F3F7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A92A628" wp14:editId="4F79D250">
            <wp:extent cx="6611620" cy="1311766"/>
            <wp:effectExtent l="0" t="0" r="0" b="3175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637738" cy="1316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EB5A5" w14:textId="661106EE" w:rsidR="00857E52" w:rsidRDefault="00857E52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2A7247F" wp14:editId="516BA2BF">
            <wp:extent cx="6560820" cy="1289729"/>
            <wp:effectExtent l="0" t="0" r="0" b="5715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630544" cy="130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3D78A" w14:textId="05099B9E" w:rsidR="0012396A" w:rsidRDefault="0012396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40E4F78" wp14:editId="4C4A0CF2">
            <wp:extent cx="6637020" cy="3004574"/>
            <wp:effectExtent l="0" t="0" r="0" b="5715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651586" cy="301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3B3FE" w14:textId="3C7D2912" w:rsidR="00852A11" w:rsidRPr="00402BE3" w:rsidRDefault="00852A11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89D7367" wp14:editId="34906060">
            <wp:extent cx="6584950" cy="1848568"/>
            <wp:effectExtent l="0" t="0" r="6350" b="0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594647" cy="185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D4175" w14:textId="15B96386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lastRenderedPageBreak/>
        <w:t>7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Main.java</w:t>
      </w:r>
    </w:p>
    <w:p w14:paraId="33D4FF58" w14:textId="334E8F51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8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Modifier_eleve.java</w:t>
      </w:r>
    </w:p>
    <w:p w14:paraId="0D54A4A5" w14:textId="0106C9B5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9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Modifier_prof.java</w:t>
      </w:r>
    </w:p>
    <w:p w14:paraId="36123F92" w14:textId="210D143C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10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0335CC" w:rsidRPr="000335CC">
        <w:rPr>
          <w:rFonts w:ascii="Segoe UI Black" w:hAnsi="Segoe UI Black" w:cs="Segoe UI Semibold"/>
          <w:color w:val="AFCA0B"/>
          <w:sz w:val="44"/>
          <w:szCs w:val="44"/>
        </w:rPr>
        <w:t>motif.java</w:t>
      </w:r>
    </w:p>
    <w:p w14:paraId="751D8333" w14:textId="0FDFE743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11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Planning_prof.java</w:t>
      </w:r>
    </w:p>
    <w:p w14:paraId="083F4074" w14:textId="4D1AC30A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12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SelectTable.java</w:t>
      </w:r>
    </w:p>
    <w:p w14:paraId="7D985E9B" w14:textId="6BA34706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13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test.java</w:t>
      </w:r>
    </w:p>
    <w:p w14:paraId="1DDEA034" w14:textId="1F5B0E60" w:rsidR="006D6545" w:rsidRDefault="0044335E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14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6D654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A27B82" w:rsidRPr="00A27B82">
        <w:rPr>
          <w:rFonts w:ascii="Segoe UI Black" w:hAnsi="Segoe UI Black" w:cs="Segoe UI Semibold"/>
          <w:color w:val="AFCA0B"/>
          <w:sz w:val="44"/>
          <w:szCs w:val="44"/>
        </w:rPr>
        <w:t>Testdb.java</w:t>
      </w:r>
    </w:p>
    <w:p w14:paraId="1567F486" w14:textId="3ECA5507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15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Controller_connexion.java</w:t>
      </w:r>
    </w:p>
    <w:p w14:paraId="501C7871" w14:textId="75EB1BAE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16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Controller_eleve.java</w:t>
      </w:r>
    </w:p>
    <w:p w14:paraId="56F2D659" w14:textId="6A85956A" w:rsidR="00707F56" w:rsidRDefault="00A31B28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17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3F760E" w:rsidRPr="003F760E">
        <w:rPr>
          <w:rFonts w:ascii="Segoe UI Black" w:hAnsi="Segoe UI Black" w:cs="Segoe UI Semibold"/>
          <w:color w:val="AFCA0B"/>
          <w:sz w:val="44"/>
          <w:szCs w:val="44"/>
        </w:rPr>
        <w:t>lycee_java.sql</w:t>
      </w:r>
    </w:p>
    <w:p w14:paraId="1BE0AD60" w14:textId="77777777" w:rsidR="00707F56" w:rsidRDefault="00707F56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E35FCA" w14:textId="77777777" w:rsidR="006D6545" w:rsidRDefault="006D6545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B66373" w14:textId="77777777" w:rsidR="000335CC" w:rsidRDefault="000335C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A63507" w14:textId="77777777" w:rsidR="007E6616" w:rsidRDefault="007E6616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5161D8" w14:textId="77777777" w:rsidR="00F00455" w:rsidRPr="004B6B37" w:rsidRDefault="00F00455" w:rsidP="004B6B3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sectPr w:rsidR="00F00455" w:rsidRPr="004B6B37" w:rsidSect="00DE4713">
      <w:headerReference w:type="even" r:id="rId63"/>
      <w:headerReference w:type="default" r:id="rId64"/>
      <w:footerReference w:type="even" r:id="rId65"/>
      <w:footerReference w:type="default" r:id="rId66"/>
      <w:headerReference w:type="first" r:id="rId67"/>
      <w:footerReference w:type="first" r:id="rId68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2CD013B" w14:textId="77777777" w:rsidR="00B833A1" w:rsidRDefault="00B833A1" w:rsidP="00307692">
      <w:r>
        <w:separator/>
      </w:r>
    </w:p>
  </w:endnote>
  <w:endnote w:type="continuationSeparator" w:id="0">
    <w:p w14:paraId="6DFB60CB" w14:textId="77777777" w:rsidR="00B833A1" w:rsidRDefault="00B833A1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3709320" w14:textId="77777777" w:rsidR="00B833A1" w:rsidRDefault="00B833A1" w:rsidP="00307692">
      <w:r>
        <w:separator/>
      </w:r>
    </w:p>
  </w:footnote>
  <w:footnote w:type="continuationSeparator" w:id="0">
    <w:p w14:paraId="7056D034" w14:textId="77777777" w:rsidR="00B833A1" w:rsidRDefault="00B833A1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5A6D2F"/>
    <w:multiLevelType w:val="hybridMultilevel"/>
    <w:tmpl w:val="0F50EFB8"/>
    <w:lvl w:ilvl="0" w:tplc="A61E80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embedSystemFonts/>
  <w:proofState w:spelling="clean" w:grammar="clean"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0AD5"/>
    <w:rsid w:val="000005D0"/>
    <w:rsid w:val="000053BF"/>
    <w:rsid w:val="00005642"/>
    <w:rsid w:val="00006744"/>
    <w:rsid w:val="00015944"/>
    <w:rsid w:val="0001777F"/>
    <w:rsid w:val="00026AA0"/>
    <w:rsid w:val="00031479"/>
    <w:rsid w:val="00031EB4"/>
    <w:rsid w:val="00032040"/>
    <w:rsid w:val="000326C5"/>
    <w:rsid w:val="000335B8"/>
    <w:rsid w:val="000335CC"/>
    <w:rsid w:val="00043185"/>
    <w:rsid w:val="00043D88"/>
    <w:rsid w:val="0005141A"/>
    <w:rsid w:val="00057296"/>
    <w:rsid w:val="00061B30"/>
    <w:rsid w:val="000624EB"/>
    <w:rsid w:val="000636D1"/>
    <w:rsid w:val="00065FAF"/>
    <w:rsid w:val="000667A2"/>
    <w:rsid w:val="00070B97"/>
    <w:rsid w:val="00083809"/>
    <w:rsid w:val="00086100"/>
    <w:rsid w:val="000861DC"/>
    <w:rsid w:val="00094E95"/>
    <w:rsid w:val="0009660F"/>
    <w:rsid w:val="0009788E"/>
    <w:rsid w:val="000A1A03"/>
    <w:rsid w:val="000A334F"/>
    <w:rsid w:val="000A3CEB"/>
    <w:rsid w:val="000A6D6C"/>
    <w:rsid w:val="000B038C"/>
    <w:rsid w:val="000B3078"/>
    <w:rsid w:val="000C0700"/>
    <w:rsid w:val="000C1B73"/>
    <w:rsid w:val="000C7663"/>
    <w:rsid w:val="000D3509"/>
    <w:rsid w:val="000E0EB4"/>
    <w:rsid w:val="000E30F8"/>
    <w:rsid w:val="000E3268"/>
    <w:rsid w:val="000E549B"/>
    <w:rsid w:val="000F4F0F"/>
    <w:rsid w:val="001013C3"/>
    <w:rsid w:val="00101A48"/>
    <w:rsid w:val="00102B5E"/>
    <w:rsid w:val="00103437"/>
    <w:rsid w:val="0012396A"/>
    <w:rsid w:val="00125274"/>
    <w:rsid w:val="001302E6"/>
    <w:rsid w:val="001324B4"/>
    <w:rsid w:val="00134993"/>
    <w:rsid w:val="00140EAE"/>
    <w:rsid w:val="00146358"/>
    <w:rsid w:val="001467F9"/>
    <w:rsid w:val="00150DCE"/>
    <w:rsid w:val="00152C29"/>
    <w:rsid w:val="00154E75"/>
    <w:rsid w:val="00154F18"/>
    <w:rsid w:val="00166279"/>
    <w:rsid w:val="00166ADF"/>
    <w:rsid w:val="001730CA"/>
    <w:rsid w:val="00174AD2"/>
    <w:rsid w:val="001762A7"/>
    <w:rsid w:val="0018161F"/>
    <w:rsid w:val="0019077B"/>
    <w:rsid w:val="00191743"/>
    <w:rsid w:val="001921B8"/>
    <w:rsid w:val="0019303C"/>
    <w:rsid w:val="001A02BE"/>
    <w:rsid w:val="001A1E78"/>
    <w:rsid w:val="001B1DE6"/>
    <w:rsid w:val="001B3F19"/>
    <w:rsid w:val="001B6377"/>
    <w:rsid w:val="001C5953"/>
    <w:rsid w:val="001C6DA1"/>
    <w:rsid w:val="001D1AB5"/>
    <w:rsid w:val="001D7187"/>
    <w:rsid w:val="001E0C3D"/>
    <w:rsid w:val="001E3E2A"/>
    <w:rsid w:val="001F01E4"/>
    <w:rsid w:val="001F1B01"/>
    <w:rsid w:val="001F31DC"/>
    <w:rsid w:val="001F4D10"/>
    <w:rsid w:val="00202362"/>
    <w:rsid w:val="00203389"/>
    <w:rsid w:val="0020487E"/>
    <w:rsid w:val="00205BF8"/>
    <w:rsid w:val="00212916"/>
    <w:rsid w:val="00216F10"/>
    <w:rsid w:val="00221082"/>
    <w:rsid w:val="00222CBE"/>
    <w:rsid w:val="002303E5"/>
    <w:rsid w:val="00232414"/>
    <w:rsid w:val="002352AA"/>
    <w:rsid w:val="00237165"/>
    <w:rsid w:val="00240603"/>
    <w:rsid w:val="00240EC7"/>
    <w:rsid w:val="00244B6A"/>
    <w:rsid w:val="00253087"/>
    <w:rsid w:val="002534DD"/>
    <w:rsid w:val="00255027"/>
    <w:rsid w:val="00255463"/>
    <w:rsid w:val="00261219"/>
    <w:rsid w:val="002618F1"/>
    <w:rsid w:val="00266DBD"/>
    <w:rsid w:val="0026733C"/>
    <w:rsid w:val="00267D84"/>
    <w:rsid w:val="0027221C"/>
    <w:rsid w:val="0028018A"/>
    <w:rsid w:val="00284F1E"/>
    <w:rsid w:val="0029504A"/>
    <w:rsid w:val="002A724D"/>
    <w:rsid w:val="002A7B07"/>
    <w:rsid w:val="002B1D7F"/>
    <w:rsid w:val="002B7320"/>
    <w:rsid w:val="002C33F1"/>
    <w:rsid w:val="002C4E63"/>
    <w:rsid w:val="002D190A"/>
    <w:rsid w:val="002D2304"/>
    <w:rsid w:val="002D32C1"/>
    <w:rsid w:val="002D47C0"/>
    <w:rsid w:val="002D68FC"/>
    <w:rsid w:val="002E2CA2"/>
    <w:rsid w:val="002E53FD"/>
    <w:rsid w:val="002F193C"/>
    <w:rsid w:val="002F34E9"/>
    <w:rsid w:val="002F3F7A"/>
    <w:rsid w:val="002F436F"/>
    <w:rsid w:val="002F6FB4"/>
    <w:rsid w:val="003037E6"/>
    <w:rsid w:val="00307533"/>
    <w:rsid w:val="00307692"/>
    <w:rsid w:val="00312A92"/>
    <w:rsid w:val="0031645C"/>
    <w:rsid w:val="00317E62"/>
    <w:rsid w:val="00321A41"/>
    <w:rsid w:val="00322AA8"/>
    <w:rsid w:val="00325137"/>
    <w:rsid w:val="00325F18"/>
    <w:rsid w:val="00327748"/>
    <w:rsid w:val="00327FAA"/>
    <w:rsid w:val="003313D3"/>
    <w:rsid w:val="00332B01"/>
    <w:rsid w:val="00335B75"/>
    <w:rsid w:val="00336D61"/>
    <w:rsid w:val="003421C8"/>
    <w:rsid w:val="00342AA7"/>
    <w:rsid w:val="00345895"/>
    <w:rsid w:val="00345D4E"/>
    <w:rsid w:val="00350635"/>
    <w:rsid w:val="0035101B"/>
    <w:rsid w:val="0035514B"/>
    <w:rsid w:val="00363E16"/>
    <w:rsid w:val="00364ADF"/>
    <w:rsid w:val="00367496"/>
    <w:rsid w:val="003842A7"/>
    <w:rsid w:val="00384A01"/>
    <w:rsid w:val="003874D9"/>
    <w:rsid w:val="00395644"/>
    <w:rsid w:val="003A2139"/>
    <w:rsid w:val="003A2D3C"/>
    <w:rsid w:val="003A423A"/>
    <w:rsid w:val="003A5184"/>
    <w:rsid w:val="003A60A6"/>
    <w:rsid w:val="003B4E36"/>
    <w:rsid w:val="003B5121"/>
    <w:rsid w:val="003B56D5"/>
    <w:rsid w:val="003C49EF"/>
    <w:rsid w:val="003D254C"/>
    <w:rsid w:val="003E00B0"/>
    <w:rsid w:val="003E37E1"/>
    <w:rsid w:val="003E46AB"/>
    <w:rsid w:val="003F08F8"/>
    <w:rsid w:val="003F3E4E"/>
    <w:rsid w:val="003F5B35"/>
    <w:rsid w:val="003F760E"/>
    <w:rsid w:val="00402519"/>
    <w:rsid w:val="00402BE3"/>
    <w:rsid w:val="00403BAC"/>
    <w:rsid w:val="00412B4A"/>
    <w:rsid w:val="004160EF"/>
    <w:rsid w:val="004166BC"/>
    <w:rsid w:val="004167A0"/>
    <w:rsid w:val="00420002"/>
    <w:rsid w:val="00422D8A"/>
    <w:rsid w:val="0043190E"/>
    <w:rsid w:val="0043296D"/>
    <w:rsid w:val="00434814"/>
    <w:rsid w:val="00435994"/>
    <w:rsid w:val="0044008D"/>
    <w:rsid w:val="0044335E"/>
    <w:rsid w:val="0045136F"/>
    <w:rsid w:val="0045532B"/>
    <w:rsid w:val="004556E1"/>
    <w:rsid w:val="00461465"/>
    <w:rsid w:val="00470EC7"/>
    <w:rsid w:val="00472FC1"/>
    <w:rsid w:val="00473E79"/>
    <w:rsid w:val="00474668"/>
    <w:rsid w:val="004759E7"/>
    <w:rsid w:val="00481230"/>
    <w:rsid w:val="00482C23"/>
    <w:rsid w:val="0048597D"/>
    <w:rsid w:val="00485F5F"/>
    <w:rsid w:val="0048740C"/>
    <w:rsid w:val="0049486E"/>
    <w:rsid w:val="004969E8"/>
    <w:rsid w:val="004A7A44"/>
    <w:rsid w:val="004B0B7C"/>
    <w:rsid w:val="004B6B37"/>
    <w:rsid w:val="004C14ED"/>
    <w:rsid w:val="004E1E72"/>
    <w:rsid w:val="004F7F35"/>
    <w:rsid w:val="00502A36"/>
    <w:rsid w:val="0050518D"/>
    <w:rsid w:val="0051572E"/>
    <w:rsid w:val="00517045"/>
    <w:rsid w:val="005205A8"/>
    <w:rsid w:val="00522070"/>
    <w:rsid w:val="00525F09"/>
    <w:rsid w:val="00533C8D"/>
    <w:rsid w:val="0054540C"/>
    <w:rsid w:val="00550932"/>
    <w:rsid w:val="00552A23"/>
    <w:rsid w:val="00552F3A"/>
    <w:rsid w:val="00557129"/>
    <w:rsid w:val="00557882"/>
    <w:rsid w:val="0056623A"/>
    <w:rsid w:val="0056758C"/>
    <w:rsid w:val="0057192E"/>
    <w:rsid w:val="0058332A"/>
    <w:rsid w:val="005863A6"/>
    <w:rsid w:val="00590FC2"/>
    <w:rsid w:val="00594787"/>
    <w:rsid w:val="00595293"/>
    <w:rsid w:val="005A66C2"/>
    <w:rsid w:val="005B4F80"/>
    <w:rsid w:val="005C1501"/>
    <w:rsid w:val="005C15D6"/>
    <w:rsid w:val="005C24C0"/>
    <w:rsid w:val="005C4182"/>
    <w:rsid w:val="005D1DEB"/>
    <w:rsid w:val="005D3226"/>
    <w:rsid w:val="005E6974"/>
    <w:rsid w:val="005F5261"/>
    <w:rsid w:val="006001B1"/>
    <w:rsid w:val="006008A4"/>
    <w:rsid w:val="00603476"/>
    <w:rsid w:val="006073E2"/>
    <w:rsid w:val="006077E6"/>
    <w:rsid w:val="00612DCA"/>
    <w:rsid w:val="006139B8"/>
    <w:rsid w:val="00614F9A"/>
    <w:rsid w:val="00617A53"/>
    <w:rsid w:val="00621351"/>
    <w:rsid w:val="00621680"/>
    <w:rsid w:val="00623D5F"/>
    <w:rsid w:val="00625664"/>
    <w:rsid w:val="00626CBA"/>
    <w:rsid w:val="00627E9A"/>
    <w:rsid w:val="0064106A"/>
    <w:rsid w:val="00643E53"/>
    <w:rsid w:val="00652FB4"/>
    <w:rsid w:val="0065536C"/>
    <w:rsid w:val="00655DBB"/>
    <w:rsid w:val="00656B10"/>
    <w:rsid w:val="006576ED"/>
    <w:rsid w:val="00667CB6"/>
    <w:rsid w:val="0067664A"/>
    <w:rsid w:val="00676796"/>
    <w:rsid w:val="00690AD5"/>
    <w:rsid w:val="006A245E"/>
    <w:rsid w:val="006A7410"/>
    <w:rsid w:val="006B0A7E"/>
    <w:rsid w:val="006B445E"/>
    <w:rsid w:val="006B4C69"/>
    <w:rsid w:val="006B5299"/>
    <w:rsid w:val="006B6126"/>
    <w:rsid w:val="006C3934"/>
    <w:rsid w:val="006C6D0B"/>
    <w:rsid w:val="006D3C7E"/>
    <w:rsid w:val="006D55B2"/>
    <w:rsid w:val="006D6545"/>
    <w:rsid w:val="006D7D1A"/>
    <w:rsid w:val="006D7D22"/>
    <w:rsid w:val="006F7499"/>
    <w:rsid w:val="0070086B"/>
    <w:rsid w:val="00705B49"/>
    <w:rsid w:val="00707F56"/>
    <w:rsid w:val="0071004B"/>
    <w:rsid w:val="007113F3"/>
    <w:rsid w:val="007126E9"/>
    <w:rsid w:val="00712D58"/>
    <w:rsid w:val="00715256"/>
    <w:rsid w:val="0072114E"/>
    <w:rsid w:val="007223AF"/>
    <w:rsid w:val="00726528"/>
    <w:rsid w:val="0072661E"/>
    <w:rsid w:val="00745619"/>
    <w:rsid w:val="00746106"/>
    <w:rsid w:val="00751624"/>
    <w:rsid w:val="00752832"/>
    <w:rsid w:val="00754488"/>
    <w:rsid w:val="00763DC5"/>
    <w:rsid w:val="00764877"/>
    <w:rsid w:val="0077240E"/>
    <w:rsid w:val="007846EF"/>
    <w:rsid w:val="00784F87"/>
    <w:rsid w:val="007857C6"/>
    <w:rsid w:val="00791867"/>
    <w:rsid w:val="00791C88"/>
    <w:rsid w:val="007965E7"/>
    <w:rsid w:val="007975A2"/>
    <w:rsid w:val="007A137E"/>
    <w:rsid w:val="007A42CD"/>
    <w:rsid w:val="007A54D4"/>
    <w:rsid w:val="007A6FFB"/>
    <w:rsid w:val="007B5937"/>
    <w:rsid w:val="007B5AD8"/>
    <w:rsid w:val="007C08C4"/>
    <w:rsid w:val="007D0642"/>
    <w:rsid w:val="007D169A"/>
    <w:rsid w:val="007D4249"/>
    <w:rsid w:val="007D7C67"/>
    <w:rsid w:val="007E17F3"/>
    <w:rsid w:val="007E5C66"/>
    <w:rsid w:val="007E6616"/>
    <w:rsid w:val="007E7EE0"/>
    <w:rsid w:val="007F5FB0"/>
    <w:rsid w:val="007F7108"/>
    <w:rsid w:val="00804993"/>
    <w:rsid w:val="0080717D"/>
    <w:rsid w:val="00807A29"/>
    <w:rsid w:val="00811E88"/>
    <w:rsid w:val="008171C0"/>
    <w:rsid w:val="008201F8"/>
    <w:rsid w:val="00821CDA"/>
    <w:rsid w:val="0082331B"/>
    <w:rsid w:val="00826B15"/>
    <w:rsid w:val="00831409"/>
    <w:rsid w:val="0083238D"/>
    <w:rsid w:val="00842AC7"/>
    <w:rsid w:val="00851B18"/>
    <w:rsid w:val="00852A11"/>
    <w:rsid w:val="00857E52"/>
    <w:rsid w:val="0086470E"/>
    <w:rsid w:val="0087101A"/>
    <w:rsid w:val="008729D4"/>
    <w:rsid w:val="008766B9"/>
    <w:rsid w:val="0088194F"/>
    <w:rsid w:val="00881A2C"/>
    <w:rsid w:val="00887657"/>
    <w:rsid w:val="008955CC"/>
    <w:rsid w:val="008A1464"/>
    <w:rsid w:val="008A2287"/>
    <w:rsid w:val="008A3470"/>
    <w:rsid w:val="008B0D66"/>
    <w:rsid w:val="008B1999"/>
    <w:rsid w:val="008B29FC"/>
    <w:rsid w:val="008B4F54"/>
    <w:rsid w:val="008C109D"/>
    <w:rsid w:val="008C564E"/>
    <w:rsid w:val="008C6791"/>
    <w:rsid w:val="008C6F2B"/>
    <w:rsid w:val="008E590A"/>
    <w:rsid w:val="008E68BD"/>
    <w:rsid w:val="008F7FFB"/>
    <w:rsid w:val="00901EB1"/>
    <w:rsid w:val="009052E7"/>
    <w:rsid w:val="00905874"/>
    <w:rsid w:val="00906473"/>
    <w:rsid w:val="00907377"/>
    <w:rsid w:val="00915E0A"/>
    <w:rsid w:val="00915F12"/>
    <w:rsid w:val="00921F65"/>
    <w:rsid w:val="00923860"/>
    <w:rsid w:val="009365EA"/>
    <w:rsid w:val="0093663C"/>
    <w:rsid w:val="0094007C"/>
    <w:rsid w:val="00941A7C"/>
    <w:rsid w:val="00945B61"/>
    <w:rsid w:val="009479F2"/>
    <w:rsid w:val="00953207"/>
    <w:rsid w:val="009564B9"/>
    <w:rsid w:val="00973600"/>
    <w:rsid w:val="00980171"/>
    <w:rsid w:val="009843D8"/>
    <w:rsid w:val="00985718"/>
    <w:rsid w:val="009867F0"/>
    <w:rsid w:val="00986DC8"/>
    <w:rsid w:val="00986E15"/>
    <w:rsid w:val="00994107"/>
    <w:rsid w:val="00994907"/>
    <w:rsid w:val="009A195E"/>
    <w:rsid w:val="009A5B61"/>
    <w:rsid w:val="009A5DD3"/>
    <w:rsid w:val="009B6F92"/>
    <w:rsid w:val="009D1C3C"/>
    <w:rsid w:val="009E1DB2"/>
    <w:rsid w:val="009E1EE8"/>
    <w:rsid w:val="009F71DB"/>
    <w:rsid w:val="00A10CA5"/>
    <w:rsid w:val="00A116B2"/>
    <w:rsid w:val="00A1763B"/>
    <w:rsid w:val="00A2037F"/>
    <w:rsid w:val="00A20BDC"/>
    <w:rsid w:val="00A22860"/>
    <w:rsid w:val="00A25E18"/>
    <w:rsid w:val="00A27B82"/>
    <w:rsid w:val="00A31B28"/>
    <w:rsid w:val="00A449D9"/>
    <w:rsid w:val="00A50D1B"/>
    <w:rsid w:val="00A51F62"/>
    <w:rsid w:val="00A529B4"/>
    <w:rsid w:val="00A53C71"/>
    <w:rsid w:val="00A55297"/>
    <w:rsid w:val="00A5558B"/>
    <w:rsid w:val="00A567D9"/>
    <w:rsid w:val="00A6184D"/>
    <w:rsid w:val="00A62252"/>
    <w:rsid w:val="00A62D23"/>
    <w:rsid w:val="00A646C3"/>
    <w:rsid w:val="00A66601"/>
    <w:rsid w:val="00A711A9"/>
    <w:rsid w:val="00A74D64"/>
    <w:rsid w:val="00A90411"/>
    <w:rsid w:val="00A90D00"/>
    <w:rsid w:val="00A91714"/>
    <w:rsid w:val="00A923F0"/>
    <w:rsid w:val="00A94D82"/>
    <w:rsid w:val="00AA04D5"/>
    <w:rsid w:val="00AA0F90"/>
    <w:rsid w:val="00AB1A06"/>
    <w:rsid w:val="00AB28C3"/>
    <w:rsid w:val="00AB7D40"/>
    <w:rsid w:val="00AC0341"/>
    <w:rsid w:val="00AC32BB"/>
    <w:rsid w:val="00AD4312"/>
    <w:rsid w:val="00AD77E9"/>
    <w:rsid w:val="00AE00B7"/>
    <w:rsid w:val="00AE0584"/>
    <w:rsid w:val="00AE3A58"/>
    <w:rsid w:val="00AF3316"/>
    <w:rsid w:val="00AF7742"/>
    <w:rsid w:val="00AF7CB0"/>
    <w:rsid w:val="00B05003"/>
    <w:rsid w:val="00B10D1C"/>
    <w:rsid w:val="00B118A9"/>
    <w:rsid w:val="00B17D09"/>
    <w:rsid w:val="00B25D8E"/>
    <w:rsid w:val="00B30229"/>
    <w:rsid w:val="00B3766B"/>
    <w:rsid w:val="00B4586C"/>
    <w:rsid w:val="00B51E01"/>
    <w:rsid w:val="00B52FF2"/>
    <w:rsid w:val="00B57DF6"/>
    <w:rsid w:val="00B6441D"/>
    <w:rsid w:val="00B72F27"/>
    <w:rsid w:val="00B752B0"/>
    <w:rsid w:val="00B76B52"/>
    <w:rsid w:val="00B77E52"/>
    <w:rsid w:val="00B833A1"/>
    <w:rsid w:val="00B84459"/>
    <w:rsid w:val="00B86C7D"/>
    <w:rsid w:val="00B874D8"/>
    <w:rsid w:val="00B939ED"/>
    <w:rsid w:val="00B9431F"/>
    <w:rsid w:val="00B94F6F"/>
    <w:rsid w:val="00B95C66"/>
    <w:rsid w:val="00BA33E4"/>
    <w:rsid w:val="00BA5FC4"/>
    <w:rsid w:val="00BB21D2"/>
    <w:rsid w:val="00BB5812"/>
    <w:rsid w:val="00BB6120"/>
    <w:rsid w:val="00BB63B2"/>
    <w:rsid w:val="00BB711A"/>
    <w:rsid w:val="00BC0CEC"/>
    <w:rsid w:val="00BC3499"/>
    <w:rsid w:val="00BC4805"/>
    <w:rsid w:val="00BC50D3"/>
    <w:rsid w:val="00BC681A"/>
    <w:rsid w:val="00BC768D"/>
    <w:rsid w:val="00BD4C13"/>
    <w:rsid w:val="00BD559F"/>
    <w:rsid w:val="00BD62BE"/>
    <w:rsid w:val="00BD6711"/>
    <w:rsid w:val="00BD7C95"/>
    <w:rsid w:val="00BD7F04"/>
    <w:rsid w:val="00BE0FFF"/>
    <w:rsid w:val="00BE50E2"/>
    <w:rsid w:val="00BE6A32"/>
    <w:rsid w:val="00BE741D"/>
    <w:rsid w:val="00BF0E26"/>
    <w:rsid w:val="00BF3933"/>
    <w:rsid w:val="00BF6C9A"/>
    <w:rsid w:val="00C11A6E"/>
    <w:rsid w:val="00C16617"/>
    <w:rsid w:val="00C16E5D"/>
    <w:rsid w:val="00C21846"/>
    <w:rsid w:val="00C21A6E"/>
    <w:rsid w:val="00C44A63"/>
    <w:rsid w:val="00C56EB2"/>
    <w:rsid w:val="00C57FC3"/>
    <w:rsid w:val="00C667C3"/>
    <w:rsid w:val="00C66DB7"/>
    <w:rsid w:val="00C82675"/>
    <w:rsid w:val="00C868D6"/>
    <w:rsid w:val="00C90546"/>
    <w:rsid w:val="00C9064C"/>
    <w:rsid w:val="00C941FD"/>
    <w:rsid w:val="00CA04A4"/>
    <w:rsid w:val="00CB0373"/>
    <w:rsid w:val="00CB2A42"/>
    <w:rsid w:val="00CB2B90"/>
    <w:rsid w:val="00CB48C3"/>
    <w:rsid w:val="00CB58D9"/>
    <w:rsid w:val="00CB6181"/>
    <w:rsid w:val="00CC1AD5"/>
    <w:rsid w:val="00CC4B39"/>
    <w:rsid w:val="00CD1351"/>
    <w:rsid w:val="00CD4595"/>
    <w:rsid w:val="00CD5714"/>
    <w:rsid w:val="00CF5CF8"/>
    <w:rsid w:val="00D04C8B"/>
    <w:rsid w:val="00D06C31"/>
    <w:rsid w:val="00D1715A"/>
    <w:rsid w:val="00D23752"/>
    <w:rsid w:val="00D23758"/>
    <w:rsid w:val="00D23EF4"/>
    <w:rsid w:val="00D26DF0"/>
    <w:rsid w:val="00D26EBD"/>
    <w:rsid w:val="00D2786D"/>
    <w:rsid w:val="00D30553"/>
    <w:rsid w:val="00D30CE8"/>
    <w:rsid w:val="00D4453A"/>
    <w:rsid w:val="00D45712"/>
    <w:rsid w:val="00D466CB"/>
    <w:rsid w:val="00D54AF4"/>
    <w:rsid w:val="00D54EA2"/>
    <w:rsid w:val="00D565BB"/>
    <w:rsid w:val="00D60974"/>
    <w:rsid w:val="00D66733"/>
    <w:rsid w:val="00D70483"/>
    <w:rsid w:val="00D729A7"/>
    <w:rsid w:val="00D74875"/>
    <w:rsid w:val="00D85075"/>
    <w:rsid w:val="00D86F3D"/>
    <w:rsid w:val="00D90008"/>
    <w:rsid w:val="00D9711E"/>
    <w:rsid w:val="00D97D16"/>
    <w:rsid w:val="00DA2645"/>
    <w:rsid w:val="00DA622E"/>
    <w:rsid w:val="00DB15AA"/>
    <w:rsid w:val="00DB2DAF"/>
    <w:rsid w:val="00DB5DB8"/>
    <w:rsid w:val="00DC39CC"/>
    <w:rsid w:val="00DD3F42"/>
    <w:rsid w:val="00DE0BE0"/>
    <w:rsid w:val="00DE4713"/>
    <w:rsid w:val="00DE4D60"/>
    <w:rsid w:val="00DF5196"/>
    <w:rsid w:val="00E04928"/>
    <w:rsid w:val="00E065DB"/>
    <w:rsid w:val="00E150B7"/>
    <w:rsid w:val="00E24C10"/>
    <w:rsid w:val="00E27589"/>
    <w:rsid w:val="00E31220"/>
    <w:rsid w:val="00E3160D"/>
    <w:rsid w:val="00E33B12"/>
    <w:rsid w:val="00E36A55"/>
    <w:rsid w:val="00E421D9"/>
    <w:rsid w:val="00E44B2A"/>
    <w:rsid w:val="00E52FAA"/>
    <w:rsid w:val="00E5312C"/>
    <w:rsid w:val="00E5405E"/>
    <w:rsid w:val="00E54BAF"/>
    <w:rsid w:val="00E55569"/>
    <w:rsid w:val="00E57DA6"/>
    <w:rsid w:val="00E620A2"/>
    <w:rsid w:val="00E77869"/>
    <w:rsid w:val="00E826EB"/>
    <w:rsid w:val="00E826EC"/>
    <w:rsid w:val="00E8675A"/>
    <w:rsid w:val="00E91187"/>
    <w:rsid w:val="00E9180B"/>
    <w:rsid w:val="00E92873"/>
    <w:rsid w:val="00EA5701"/>
    <w:rsid w:val="00EA6776"/>
    <w:rsid w:val="00EA70EF"/>
    <w:rsid w:val="00EB3E4A"/>
    <w:rsid w:val="00EB6D4E"/>
    <w:rsid w:val="00EC0EA8"/>
    <w:rsid w:val="00EC302A"/>
    <w:rsid w:val="00ED1991"/>
    <w:rsid w:val="00EE15BB"/>
    <w:rsid w:val="00EE7B79"/>
    <w:rsid w:val="00EE7CAC"/>
    <w:rsid w:val="00EF0A24"/>
    <w:rsid w:val="00EF1D14"/>
    <w:rsid w:val="00EF2791"/>
    <w:rsid w:val="00EF4A9B"/>
    <w:rsid w:val="00EF518F"/>
    <w:rsid w:val="00EF6AC7"/>
    <w:rsid w:val="00EF6E0B"/>
    <w:rsid w:val="00EF7515"/>
    <w:rsid w:val="00F00455"/>
    <w:rsid w:val="00F0227F"/>
    <w:rsid w:val="00F05D40"/>
    <w:rsid w:val="00F1451E"/>
    <w:rsid w:val="00F14C47"/>
    <w:rsid w:val="00F17602"/>
    <w:rsid w:val="00F224D3"/>
    <w:rsid w:val="00F30AD6"/>
    <w:rsid w:val="00F30E0C"/>
    <w:rsid w:val="00F31AEB"/>
    <w:rsid w:val="00F40A20"/>
    <w:rsid w:val="00F41C6F"/>
    <w:rsid w:val="00F43042"/>
    <w:rsid w:val="00F432FE"/>
    <w:rsid w:val="00F47AB8"/>
    <w:rsid w:val="00F555CF"/>
    <w:rsid w:val="00F62BCF"/>
    <w:rsid w:val="00F721E0"/>
    <w:rsid w:val="00F72AB2"/>
    <w:rsid w:val="00F7590A"/>
    <w:rsid w:val="00F8101C"/>
    <w:rsid w:val="00F82349"/>
    <w:rsid w:val="00F82AE4"/>
    <w:rsid w:val="00F83D75"/>
    <w:rsid w:val="00F87EA8"/>
    <w:rsid w:val="00FA4752"/>
    <w:rsid w:val="00FA4A96"/>
    <w:rsid w:val="00FA6B5D"/>
    <w:rsid w:val="00FB085B"/>
    <w:rsid w:val="00FB7667"/>
    <w:rsid w:val="00FC2398"/>
    <w:rsid w:val="00FC5003"/>
    <w:rsid w:val="00FC598B"/>
    <w:rsid w:val="00FD4553"/>
    <w:rsid w:val="00FD6E54"/>
    <w:rsid w:val="00FE211D"/>
    <w:rsid w:val="00FF13ED"/>
    <w:rsid w:val="00FF3192"/>
    <w:rsid w:val="00FF3206"/>
    <w:rsid w:val="00FF74C0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header" Target="header1.xml"/><Relationship Id="rId68" Type="http://schemas.openxmlformats.org/officeDocument/2006/relationships/footer" Target="footer3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footer" Target="footer2.xml"/><Relationship Id="rId5" Type="http://schemas.openxmlformats.org/officeDocument/2006/relationships/styles" Target="styles.xml"/><Relationship Id="rId61" Type="http://schemas.openxmlformats.org/officeDocument/2006/relationships/image" Target="media/image52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header" Target="header2.xml"/><Relationship Id="rId69" Type="http://schemas.openxmlformats.org/officeDocument/2006/relationships/fontTable" Target="fontTable.xml"/><Relationship Id="rId8" Type="http://schemas.openxmlformats.org/officeDocument/2006/relationships/footnotes" Target="footnotes.xml"/><Relationship Id="rId51" Type="http://schemas.openxmlformats.org/officeDocument/2006/relationships/image" Target="media/image42.png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header" Target="header3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footer" Target="foot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27</Pages>
  <Words>1337</Words>
  <Characters>7356</Characters>
  <Application>Microsoft Office Word</Application>
  <DocSecurity>0</DocSecurity>
  <Lines>61</Lines>
  <Paragraphs>17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8676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2021-03-22T15:16:00Z</dcterms:created>
  <dcterms:modified xsi:type="dcterms:W3CDTF">2021-03-22T19:01:00Z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