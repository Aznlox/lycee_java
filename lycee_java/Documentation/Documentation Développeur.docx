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18F4CE0E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608F6" w14:textId="77777777" w:rsidR="00581FC9" w:rsidRDefault="00581FC9" w:rsidP="00307692">
      <w:r>
        <w:separator/>
      </w:r>
    </w:p>
  </w:endnote>
  <w:endnote w:type="continuationSeparator" w:id="0">
    <w:p w14:paraId="294E3712" w14:textId="77777777" w:rsidR="00581FC9" w:rsidRDefault="00581FC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7A1667" w14:textId="77777777" w:rsidR="00581FC9" w:rsidRDefault="00581FC9" w:rsidP="00307692">
      <w:r>
        <w:separator/>
      </w:r>
    </w:p>
  </w:footnote>
  <w:footnote w:type="continuationSeparator" w:id="0">
    <w:p w14:paraId="4224997B" w14:textId="77777777" w:rsidR="00581FC9" w:rsidRDefault="00581FC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1FC9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1652</Words>
  <Characters>9090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