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69C01810" w:rsidR="006C6D0B" w:rsidRDefault="006C6D0B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méthode void en accès protégé. On nomme l’en tete de la fenetre ouverte.</w:t>
      </w:r>
      <w:bookmarkStart w:id="0" w:name="_GoBack"/>
      <w:bookmarkEnd w:id="0"/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07D94E" w14:textId="77777777" w:rsidR="00937ECD" w:rsidRDefault="00937ECD" w:rsidP="00307692">
      <w:r>
        <w:separator/>
      </w:r>
    </w:p>
  </w:endnote>
  <w:endnote w:type="continuationSeparator" w:id="0">
    <w:p w14:paraId="33ED62AF" w14:textId="77777777" w:rsidR="00937ECD" w:rsidRDefault="00937EC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AF47D2" w14:textId="77777777" w:rsidR="00937ECD" w:rsidRDefault="00937ECD" w:rsidP="00307692">
      <w:r>
        <w:separator/>
      </w:r>
    </w:p>
  </w:footnote>
  <w:footnote w:type="continuationSeparator" w:id="0">
    <w:p w14:paraId="119ACA14" w14:textId="77777777" w:rsidR="00937ECD" w:rsidRDefault="00937EC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37ECD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1174</Words>
  <Characters>6458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