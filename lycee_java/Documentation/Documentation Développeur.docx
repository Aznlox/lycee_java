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7B18CD7E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texte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05EE" w14:textId="4861A10D" w:rsidR="00B25D8E" w:rsidRPr="00B25D8E" w:rsidRDefault="00B25D8E" w:rsidP="00B25D8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texte de type Label, on indique les caractéristiques du texte comme la police d’écriture ainsi que sa couleur. On indique également l’emplacement du label.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bookmarkStart w:id="0" w:name="_GoBack"/>
      <w:bookmarkEnd w:id="0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821BB" w14:textId="77777777" w:rsidR="009160BC" w:rsidRDefault="009160BC" w:rsidP="00307692">
      <w:r>
        <w:separator/>
      </w:r>
    </w:p>
  </w:endnote>
  <w:endnote w:type="continuationSeparator" w:id="0">
    <w:p w14:paraId="189E763A" w14:textId="77777777" w:rsidR="009160BC" w:rsidRDefault="009160B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03896C" w14:textId="77777777" w:rsidR="009160BC" w:rsidRDefault="009160BC" w:rsidP="00307692">
      <w:r>
        <w:separator/>
      </w:r>
    </w:p>
  </w:footnote>
  <w:footnote w:type="continuationSeparator" w:id="0">
    <w:p w14:paraId="7D727751" w14:textId="77777777" w:rsidR="009160BC" w:rsidRDefault="009160B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60BC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1037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