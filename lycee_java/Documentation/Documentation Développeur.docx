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7E2FD2AD" w:rsidR="00821CDA" w:rsidRPr="0027221C" w:rsidRDefault="00821CDA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On insère un bouton avec écrit « Modifier le planning »</w:t>
      </w:r>
      <w:bookmarkStart w:id="0" w:name="_GoBack"/>
      <w:bookmarkEnd w:id="0"/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3F5E5D" w14:textId="77777777" w:rsidR="00325E71" w:rsidRDefault="00325E71" w:rsidP="00307692">
      <w:r>
        <w:separator/>
      </w:r>
    </w:p>
  </w:endnote>
  <w:endnote w:type="continuationSeparator" w:id="0">
    <w:p w14:paraId="016AA909" w14:textId="77777777" w:rsidR="00325E71" w:rsidRDefault="00325E7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ABC45A" w14:textId="77777777" w:rsidR="00325E71" w:rsidRDefault="00325E71" w:rsidP="00307692">
      <w:r>
        <w:separator/>
      </w:r>
    </w:p>
  </w:footnote>
  <w:footnote w:type="continuationSeparator" w:id="0">
    <w:p w14:paraId="2A5DB790" w14:textId="77777777" w:rsidR="00325E71" w:rsidRDefault="00325E7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E71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937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2021-03-22T15:14:00Z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