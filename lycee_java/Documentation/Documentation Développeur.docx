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</w:t>
      </w:r>
      <w:proofErr w:type="spellStart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Admin_Classe</w:t>
      </w:r>
      <w:proofErr w:type="spellEnd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tabase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Connexion et Class. L’attribut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Nom_Eleve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om_Eleve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form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F17602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05015E01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FFD4B" w14:textId="0E4C219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11FA8" w14:textId="374ADBC0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D223A" w14:textId="40F05103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0C371" w14:textId="39FF3AB6" w:rsidR="00D30CE8" w:rsidRDefault="00D30CE8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02F8B10" wp14:editId="773B3BBB">
            <wp:extent cx="6403975" cy="6592579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06693" cy="659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C1B85" w14:textId="6012A94E" w:rsidR="00F721E0" w:rsidRDefault="00F721E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1C7453F" wp14:editId="2EB955AE">
            <wp:extent cx="6218571" cy="46037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21006" cy="4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60B20" w14:textId="032B229D" w:rsidR="00103437" w:rsidRDefault="00103437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726C2FA" wp14:editId="3C9B2BF9">
            <wp:extent cx="6540875" cy="52641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45255" cy="52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B8B39" w14:textId="0CE82E33" w:rsidR="00B76B52" w:rsidRDefault="00B76B5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5273A2" wp14:editId="306AC49E">
            <wp:extent cx="6548101" cy="6097905"/>
            <wp:effectExtent l="0" t="0" r="571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2439"/>
                    <a:stretch/>
                  </pic:blipFill>
                  <pic:spPr bwMode="auto">
                    <a:xfrm>
                      <a:off x="0" y="0"/>
                      <a:ext cx="6550721" cy="610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412382" w14:textId="74CA81D4" w:rsidR="00345895" w:rsidRDefault="00345895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CE4283" wp14:editId="13173408">
            <wp:extent cx="6492240" cy="5973289"/>
            <wp:effectExtent l="0" t="0" r="3810" b="889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94909" cy="59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8945" w14:textId="17D38447" w:rsidR="00BB5812" w:rsidRPr="00F17602" w:rsidRDefault="00BB581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866798" wp14:editId="4740F6DA">
            <wp:extent cx="5038725" cy="2733675"/>
            <wp:effectExtent l="0" t="0" r="9525" b="952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426E1" w14:textId="39B248DB" w:rsidR="00F00455" w:rsidRPr="00402BE3" w:rsidRDefault="00F00455" w:rsidP="00402BE3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402BE3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402BE3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1A2FE008" w14:textId="089C58C0" w:rsidR="00402BE3" w:rsidRDefault="00402BE3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417F9FB" wp14:editId="56DE18AE">
            <wp:extent cx="4581525" cy="2447925"/>
            <wp:effectExtent l="0" t="0" r="9525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56383" w14:textId="4CC0A068" w:rsidR="002352AA" w:rsidRDefault="002352A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B1BB241" wp14:editId="00924F05">
            <wp:extent cx="5162550" cy="4343400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682CF" w14:textId="16CDE0CC" w:rsidR="002D47C0" w:rsidRDefault="002D47C0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66C4805" wp14:editId="5A47FD51">
            <wp:extent cx="6605270" cy="1188972"/>
            <wp:effectExtent l="0" t="0" r="508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2410" cy="119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5B9D0" w14:textId="4C92794D" w:rsidR="00676796" w:rsidRDefault="00676796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7BB562C" wp14:editId="09823414">
            <wp:extent cx="6630670" cy="1140024"/>
            <wp:effectExtent l="0" t="0" r="0" b="317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97679" cy="11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46627" w14:textId="64AAC383" w:rsidR="00BB711A" w:rsidRDefault="00BB711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C9E4AD" wp14:editId="731A07B8">
            <wp:extent cx="6579870" cy="1136430"/>
            <wp:effectExtent l="0" t="0" r="0" b="698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07822" cy="114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B5D4C" w14:textId="6790EB2A" w:rsidR="00D54EA2" w:rsidRDefault="00D54EA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47BEDD9" wp14:editId="43EFA33A">
            <wp:extent cx="6640571" cy="1187257"/>
            <wp:effectExtent l="0" t="0" r="0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59606" cy="119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A9EC6" w14:textId="07688CD0" w:rsidR="002F3F7A" w:rsidRDefault="002F3F7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A92A628" wp14:editId="4F79D250">
            <wp:extent cx="6611620" cy="1311766"/>
            <wp:effectExtent l="0" t="0" r="0" b="317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37738" cy="131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EB5A5" w14:textId="61EED67B" w:rsidR="00857E52" w:rsidRPr="00402BE3" w:rsidRDefault="00857E5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A7247F" wp14:editId="1D611B33">
            <wp:extent cx="7316470" cy="1438275"/>
            <wp:effectExtent l="0" t="0" r="0" b="952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4D1AC30A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6BA34706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F5B0E60" w:rsidR="006D6545" w:rsidRDefault="0044335E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3ECA5507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75EB1BAE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56F2D659" w14:textId="6A85956A" w:rsidR="00707F56" w:rsidRDefault="00A31B2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61"/>
      <w:headerReference w:type="default" r:id="rId62"/>
      <w:footerReference w:type="even" r:id="rId63"/>
      <w:footerReference w:type="default" r:id="rId64"/>
      <w:headerReference w:type="first" r:id="rId65"/>
      <w:footerReference w:type="first" r:id="rId66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C627110" w14:textId="77777777" w:rsidR="00DE7944" w:rsidRDefault="00DE7944" w:rsidP="00307692">
      <w:r>
        <w:separator/>
      </w:r>
    </w:p>
  </w:endnote>
  <w:endnote w:type="continuationSeparator" w:id="0">
    <w:p w14:paraId="3BB57254" w14:textId="77777777" w:rsidR="00DE7944" w:rsidRDefault="00DE7944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D87B523" w14:textId="77777777" w:rsidR="00DE7944" w:rsidRDefault="00DE7944" w:rsidP="00307692">
      <w:r>
        <w:separator/>
      </w:r>
    </w:p>
  </w:footnote>
  <w:footnote w:type="continuationSeparator" w:id="0">
    <w:p w14:paraId="708633E0" w14:textId="77777777" w:rsidR="00DE7944" w:rsidRDefault="00DE7944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1777F"/>
    <w:rsid w:val="00026AA0"/>
    <w:rsid w:val="00031479"/>
    <w:rsid w:val="00031EB4"/>
    <w:rsid w:val="00032040"/>
    <w:rsid w:val="000326C5"/>
    <w:rsid w:val="000335B8"/>
    <w:rsid w:val="000335CC"/>
    <w:rsid w:val="00043185"/>
    <w:rsid w:val="00043D88"/>
    <w:rsid w:val="0005141A"/>
    <w:rsid w:val="00057296"/>
    <w:rsid w:val="00061B30"/>
    <w:rsid w:val="000624EB"/>
    <w:rsid w:val="000636D1"/>
    <w:rsid w:val="00065FAF"/>
    <w:rsid w:val="000667A2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4F0F"/>
    <w:rsid w:val="001013C3"/>
    <w:rsid w:val="00101A48"/>
    <w:rsid w:val="00102B5E"/>
    <w:rsid w:val="00103437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B1DE6"/>
    <w:rsid w:val="001B3F19"/>
    <w:rsid w:val="001B6377"/>
    <w:rsid w:val="001C5953"/>
    <w:rsid w:val="001C6DA1"/>
    <w:rsid w:val="001D1AB5"/>
    <w:rsid w:val="001D7187"/>
    <w:rsid w:val="001E3E2A"/>
    <w:rsid w:val="001F01E4"/>
    <w:rsid w:val="001F1B01"/>
    <w:rsid w:val="001F31DC"/>
    <w:rsid w:val="001F4D10"/>
    <w:rsid w:val="00202362"/>
    <w:rsid w:val="00203389"/>
    <w:rsid w:val="0020487E"/>
    <w:rsid w:val="00205BF8"/>
    <w:rsid w:val="00212916"/>
    <w:rsid w:val="00216F10"/>
    <w:rsid w:val="00221082"/>
    <w:rsid w:val="00222CBE"/>
    <w:rsid w:val="002303E5"/>
    <w:rsid w:val="00232414"/>
    <w:rsid w:val="002352AA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47C0"/>
    <w:rsid w:val="002D68FC"/>
    <w:rsid w:val="002E2CA2"/>
    <w:rsid w:val="002E53FD"/>
    <w:rsid w:val="002F193C"/>
    <w:rsid w:val="002F34E9"/>
    <w:rsid w:val="002F3F7A"/>
    <w:rsid w:val="002F436F"/>
    <w:rsid w:val="002F6FB4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895"/>
    <w:rsid w:val="00345D4E"/>
    <w:rsid w:val="00350635"/>
    <w:rsid w:val="0035101B"/>
    <w:rsid w:val="0035514B"/>
    <w:rsid w:val="00363E16"/>
    <w:rsid w:val="00364ADF"/>
    <w:rsid w:val="00367496"/>
    <w:rsid w:val="003842A7"/>
    <w:rsid w:val="00384A01"/>
    <w:rsid w:val="003874D9"/>
    <w:rsid w:val="00395644"/>
    <w:rsid w:val="003A2139"/>
    <w:rsid w:val="003A2D3C"/>
    <w:rsid w:val="003A423A"/>
    <w:rsid w:val="003A5184"/>
    <w:rsid w:val="003A60A6"/>
    <w:rsid w:val="003B4E36"/>
    <w:rsid w:val="003B5121"/>
    <w:rsid w:val="003B56D5"/>
    <w:rsid w:val="003C49EF"/>
    <w:rsid w:val="003D254C"/>
    <w:rsid w:val="003E00B0"/>
    <w:rsid w:val="003E37E1"/>
    <w:rsid w:val="003E46AB"/>
    <w:rsid w:val="003F08F8"/>
    <w:rsid w:val="003F3E4E"/>
    <w:rsid w:val="003F5B35"/>
    <w:rsid w:val="003F760E"/>
    <w:rsid w:val="00402519"/>
    <w:rsid w:val="00402BE3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2C23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2A36"/>
    <w:rsid w:val="0050518D"/>
    <w:rsid w:val="0051572E"/>
    <w:rsid w:val="00517045"/>
    <w:rsid w:val="005205A8"/>
    <w:rsid w:val="00522070"/>
    <w:rsid w:val="00525F09"/>
    <w:rsid w:val="00533C8D"/>
    <w:rsid w:val="0054540C"/>
    <w:rsid w:val="00550932"/>
    <w:rsid w:val="00552A23"/>
    <w:rsid w:val="00552F3A"/>
    <w:rsid w:val="00557129"/>
    <w:rsid w:val="00557882"/>
    <w:rsid w:val="0056623A"/>
    <w:rsid w:val="0056758C"/>
    <w:rsid w:val="0057192E"/>
    <w:rsid w:val="0058332A"/>
    <w:rsid w:val="005863A6"/>
    <w:rsid w:val="00590FC2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4F9A"/>
    <w:rsid w:val="00617A53"/>
    <w:rsid w:val="00621351"/>
    <w:rsid w:val="00621680"/>
    <w:rsid w:val="00623D5F"/>
    <w:rsid w:val="00625664"/>
    <w:rsid w:val="00626CBA"/>
    <w:rsid w:val="00627E9A"/>
    <w:rsid w:val="0064106A"/>
    <w:rsid w:val="00643E53"/>
    <w:rsid w:val="00652FB4"/>
    <w:rsid w:val="0065536C"/>
    <w:rsid w:val="00655DBB"/>
    <w:rsid w:val="00656B10"/>
    <w:rsid w:val="006576ED"/>
    <w:rsid w:val="00667CB6"/>
    <w:rsid w:val="0067664A"/>
    <w:rsid w:val="00676796"/>
    <w:rsid w:val="00690AD5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2661E"/>
    <w:rsid w:val="00745619"/>
    <w:rsid w:val="00746106"/>
    <w:rsid w:val="00751624"/>
    <w:rsid w:val="00752832"/>
    <w:rsid w:val="00754488"/>
    <w:rsid w:val="00763DC5"/>
    <w:rsid w:val="00764877"/>
    <w:rsid w:val="0077240E"/>
    <w:rsid w:val="007846EF"/>
    <w:rsid w:val="00784F87"/>
    <w:rsid w:val="007857C6"/>
    <w:rsid w:val="00791867"/>
    <w:rsid w:val="00791C88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D0642"/>
    <w:rsid w:val="007D169A"/>
    <w:rsid w:val="007D4249"/>
    <w:rsid w:val="007D7C67"/>
    <w:rsid w:val="007E17F3"/>
    <w:rsid w:val="007E5C66"/>
    <w:rsid w:val="007E6616"/>
    <w:rsid w:val="007E7EE0"/>
    <w:rsid w:val="007F5FB0"/>
    <w:rsid w:val="007F7108"/>
    <w:rsid w:val="00804993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42AC7"/>
    <w:rsid w:val="00851B18"/>
    <w:rsid w:val="00857E52"/>
    <w:rsid w:val="0086470E"/>
    <w:rsid w:val="0087101A"/>
    <w:rsid w:val="008729D4"/>
    <w:rsid w:val="008766B9"/>
    <w:rsid w:val="0088194F"/>
    <w:rsid w:val="00881A2C"/>
    <w:rsid w:val="00887657"/>
    <w:rsid w:val="008955CC"/>
    <w:rsid w:val="008A2287"/>
    <w:rsid w:val="008A3470"/>
    <w:rsid w:val="008B0D66"/>
    <w:rsid w:val="008B1999"/>
    <w:rsid w:val="008B29FC"/>
    <w:rsid w:val="008B4F54"/>
    <w:rsid w:val="008C109D"/>
    <w:rsid w:val="008C564E"/>
    <w:rsid w:val="008C6791"/>
    <w:rsid w:val="008C6F2B"/>
    <w:rsid w:val="008E590A"/>
    <w:rsid w:val="008E68BD"/>
    <w:rsid w:val="008F7FFB"/>
    <w:rsid w:val="00901EB1"/>
    <w:rsid w:val="009052E7"/>
    <w:rsid w:val="00905874"/>
    <w:rsid w:val="00906473"/>
    <w:rsid w:val="00907377"/>
    <w:rsid w:val="00915E0A"/>
    <w:rsid w:val="00921F65"/>
    <w:rsid w:val="00923860"/>
    <w:rsid w:val="009365EA"/>
    <w:rsid w:val="0093663C"/>
    <w:rsid w:val="0094007C"/>
    <w:rsid w:val="00941A7C"/>
    <w:rsid w:val="00945B61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A195E"/>
    <w:rsid w:val="009A5B61"/>
    <w:rsid w:val="009A5DD3"/>
    <w:rsid w:val="009B6F92"/>
    <w:rsid w:val="009D1C3C"/>
    <w:rsid w:val="009E1DB2"/>
    <w:rsid w:val="009E1EE8"/>
    <w:rsid w:val="009F71DB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449D9"/>
    <w:rsid w:val="00A50D1B"/>
    <w:rsid w:val="00A51F62"/>
    <w:rsid w:val="00A529B4"/>
    <w:rsid w:val="00A53C71"/>
    <w:rsid w:val="00A55297"/>
    <w:rsid w:val="00A567D9"/>
    <w:rsid w:val="00A6184D"/>
    <w:rsid w:val="00A62252"/>
    <w:rsid w:val="00A62D23"/>
    <w:rsid w:val="00A646C3"/>
    <w:rsid w:val="00A66601"/>
    <w:rsid w:val="00A711A9"/>
    <w:rsid w:val="00A74D64"/>
    <w:rsid w:val="00A90411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F3316"/>
    <w:rsid w:val="00AF7742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441D"/>
    <w:rsid w:val="00B72F27"/>
    <w:rsid w:val="00B752B0"/>
    <w:rsid w:val="00B76B52"/>
    <w:rsid w:val="00B77E52"/>
    <w:rsid w:val="00B84459"/>
    <w:rsid w:val="00B86C7D"/>
    <w:rsid w:val="00B874D8"/>
    <w:rsid w:val="00B939ED"/>
    <w:rsid w:val="00B9431F"/>
    <w:rsid w:val="00B94F6F"/>
    <w:rsid w:val="00B95C66"/>
    <w:rsid w:val="00BA33E4"/>
    <w:rsid w:val="00BA5FC4"/>
    <w:rsid w:val="00BB21D2"/>
    <w:rsid w:val="00BB5812"/>
    <w:rsid w:val="00BB6120"/>
    <w:rsid w:val="00BB63B2"/>
    <w:rsid w:val="00BB711A"/>
    <w:rsid w:val="00BC0CEC"/>
    <w:rsid w:val="00BC3499"/>
    <w:rsid w:val="00BC4805"/>
    <w:rsid w:val="00BC50D3"/>
    <w:rsid w:val="00BC681A"/>
    <w:rsid w:val="00BC768D"/>
    <w:rsid w:val="00BD4C13"/>
    <w:rsid w:val="00BD559F"/>
    <w:rsid w:val="00BD62BE"/>
    <w:rsid w:val="00BD6711"/>
    <w:rsid w:val="00BD7C95"/>
    <w:rsid w:val="00BD7F04"/>
    <w:rsid w:val="00BE0FFF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2A42"/>
    <w:rsid w:val="00CB2B90"/>
    <w:rsid w:val="00CB48C3"/>
    <w:rsid w:val="00CB58D9"/>
    <w:rsid w:val="00CB6181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2"/>
    <w:rsid w:val="00D23758"/>
    <w:rsid w:val="00D23EF4"/>
    <w:rsid w:val="00D26DF0"/>
    <w:rsid w:val="00D26EBD"/>
    <w:rsid w:val="00D2786D"/>
    <w:rsid w:val="00D30553"/>
    <w:rsid w:val="00D30CE8"/>
    <w:rsid w:val="00D4453A"/>
    <w:rsid w:val="00D45712"/>
    <w:rsid w:val="00D466CB"/>
    <w:rsid w:val="00D54AF4"/>
    <w:rsid w:val="00D54EA2"/>
    <w:rsid w:val="00D565BB"/>
    <w:rsid w:val="00D60974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D3F42"/>
    <w:rsid w:val="00DE0BE0"/>
    <w:rsid w:val="00DE4713"/>
    <w:rsid w:val="00DE4D60"/>
    <w:rsid w:val="00DE7944"/>
    <w:rsid w:val="00DF5196"/>
    <w:rsid w:val="00E04928"/>
    <w:rsid w:val="00E065DB"/>
    <w:rsid w:val="00E150B7"/>
    <w:rsid w:val="00E24C10"/>
    <w:rsid w:val="00E27589"/>
    <w:rsid w:val="00E31220"/>
    <w:rsid w:val="00E3160D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E15BB"/>
    <w:rsid w:val="00EE7B79"/>
    <w:rsid w:val="00EE7CAC"/>
    <w:rsid w:val="00EF0A24"/>
    <w:rsid w:val="00EF2791"/>
    <w:rsid w:val="00EF4A9B"/>
    <w:rsid w:val="00EF518F"/>
    <w:rsid w:val="00EF6AC7"/>
    <w:rsid w:val="00EF6E0B"/>
    <w:rsid w:val="00EF7515"/>
    <w:rsid w:val="00F00455"/>
    <w:rsid w:val="00F0227F"/>
    <w:rsid w:val="00F05D40"/>
    <w:rsid w:val="00F1451E"/>
    <w:rsid w:val="00F14C47"/>
    <w:rsid w:val="00F17602"/>
    <w:rsid w:val="00F224D3"/>
    <w:rsid w:val="00F30AD6"/>
    <w:rsid w:val="00F30E0C"/>
    <w:rsid w:val="00F31AEB"/>
    <w:rsid w:val="00F40A20"/>
    <w:rsid w:val="00F41C6F"/>
    <w:rsid w:val="00F43042"/>
    <w:rsid w:val="00F432FE"/>
    <w:rsid w:val="00F47AB8"/>
    <w:rsid w:val="00F555CF"/>
    <w:rsid w:val="00F62BCF"/>
    <w:rsid w:val="00F721E0"/>
    <w:rsid w:val="00F72AB2"/>
    <w:rsid w:val="00F7590A"/>
    <w:rsid w:val="00F8101C"/>
    <w:rsid w:val="00F82349"/>
    <w:rsid w:val="00F82AE4"/>
    <w:rsid w:val="00F83D75"/>
    <w:rsid w:val="00F87EA8"/>
    <w:rsid w:val="00FA4752"/>
    <w:rsid w:val="00FA4A96"/>
    <w:rsid w:val="00FA6B5D"/>
    <w:rsid w:val="00FB085B"/>
    <w:rsid w:val="00FB7667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footer" Target="footer1.xml"/><Relationship Id="rId68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footer" Target="footer3.xml"/><Relationship Id="rId5" Type="http://schemas.openxmlformats.org/officeDocument/2006/relationships/styles" Target="styles.xml"/><Relationship Id="rId61" Type="http://schemas.openxmlformats.org/officeDocument/2006/relationships/header" Target="header1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footer" Target="footer2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header" Target="header3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27</Pages>
  <Words>1251</Words>
  <Characters>6882</Characters>
  <Application>Microsoft Office Word</Application>
  <DocSecurity>0</DocSecurity>
  <Lines>57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8117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2021-03-22T16:13:00Z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