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4BDCD6" w14:textId="77777777" w:rsidR="00C8257D" w:rsidRDefault="00C8257D" w:rsidP="00307692">
      <w:r>
        <w:separator/>
      </w:r>
    </w:p>
  </w:endnote>
  <w:endnote w:type="continuationSeparator" w:id="0">
    <w:p w14:paraId="0B46135B" w14:textId="77777777" w:rsidR="00C8257D" w:rsidRDefault="00C8257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533F09" w14:textId="77777777" w:rsidR="00C8257D" w:rsidRDefault="00C8257D" w:rsidP="00307692">
      <w:r>
        <w:separator/>
      </w:r>
    </w:p>
  </w:footnote>
  <w:footnote w:type="continuationSeparator" w:id="0">
    <w:p w14:paraId="3679A183" w14:textId="77777777" w:rsidR="00C8257D" w:rsidRDefault="00C8257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57D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2042</Words>
  <Characters>11231</Characters>
  <Application>Microsoft Office Word</Application>
  <DocSecurity>0</DocSecurity>
  <Lines>93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