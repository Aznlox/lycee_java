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17</w:t>
      </w:r>
      <w:bookmarkStart w:id="0" w:name="_GoBack"/>
      <w:bookmarkEnd w:id="0"/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F174CD" w14:textId="77777777" w:rsidR="00A62E0D" w:rsidRDefault="00A62E0D" w:rsidP="00307692">
      <w:r>
        <w:separator/>
      </w:r>
    </w:p>
  </w:endnote>
  <w:endnote w:type="continuationSeparator" w:id="0">
    <w:p w14:paraId="08521B69" w14:textId="77777777" w:rsidR="00A62E0D" w:rsidRDefault="00A62E0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92160F" w14:textId="77777777" w:rsidR="00A62E0D" w:rsidRDefault="00A62E0D" w:rsidP="00307692">
      <w:r>
        <w:separator/>
      </w:r>
    </w:p>
  </w:footnote>
  <w:footnote w:type="continuationSeparator" w:id="0">
    <w:p w14:paraId="10ECCD80" w14:textId="77777777" w:rsidR="00A62E0D" w:rsidRDefault="00A62E0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2E0D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20</Pages>
  <Words>1246</Words>
  <Characters>6857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