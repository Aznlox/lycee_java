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1426CE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0CFF3" w14:textId="77777777" w:rsidR="00393EF6" w:rsidRDefault="00393EF6" w:rsidP="00307692">
      <w:r>
        <w:separator/>
      </w:r>
    </w:p>
  </w:endnote>
  <w:endnote w:type="continuationSeparator" w:id="0">
    <w:p w14:paraId="203636B2" w14:textId="77777777" w:rsidR="00393EF6" w:rsidRDefault="00393EF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62F51" w14:textId="77777777" w:rsidR="00393EF6" w:rsidRDefault="00393EF6" w:rsidP="00307692">
      <w:r>
        <w:separator/>
      </w:r>
    </w:p>
  </w:footnote>
  <w:footnote w:type="continuationSeparator" w:id="0">
    <w:p w14:paraId="26D56364" w14:textId="77777777" w:rsidR="00393EF6" w:rsidRDefault="00393EF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3EF6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1655</Words>
  <Characters>9107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