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462D82" w14:textId="77777777" w:rsidR="004C377F" w:rsidRDefault="004C377F" w:rsidP="00307692">
      <w:r>
        <w:separator/>
      </w:r>
    </w:p>
  </w:endnote>
  <w:endnote w:type="continuationSeparator" w:id="0">
    <w:p w14:paraId="4399B80F" w14:textId="77777777" w:rsidR="004C377F" w:rsidRDefault="004C377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88070F" w14:textId="77777777" w:rsidR="004C377F" w:rsidRDefault="004C377F" w:rsidP="00307692">
      <w:r>
        <w:separator/>
      </w:r>
    </w:p>
  </w:footnote>
  <w:footnote w:type="continuationSeparator" w:id="0">
    <w:p w14:paraId="20A231D7" w14:textId="77777777" w:rsidR="004C377F" w:rsidRDefault="004C377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C377F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796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