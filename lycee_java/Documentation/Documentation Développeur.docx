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2983FA51" w:rsidR="00103437" w:rsidRPr="00F17602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986FC6" w14:textId="77777777" w:rsidR="00863B07" w:rsidRDefault="00863B07" w:rsidP="00307692">
      <w:r>
        <w:separator/>
      </w:r>
    </w:p>
  </w:endnote>
  <w:endnote w:type="continuationSeparator" w:id="0">
    <w:p w14:paraId="494B9C51" w14:textId="77777777" w:rsidR="00863B07" w:rsidRDefault="00863B0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92AA5" w14:textId="77777777" w:rsidR="00863B07" w:rsidRDefault="00863B07" w:rsidP="00307692">
      <w:r>
        <w:separator/>
      </w:r>
    </w:p>
  </w:footnote>
  <w:footnote w:type="continuationSeparator" w:id="0">
    <w:p w14:paraId="60D87B1B" w14:textId="77777777" w:rsidR="00863B07" w:rsidRDefault="00863B0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3B07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1248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