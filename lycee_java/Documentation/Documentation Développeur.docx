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FDBD9B2" w:rsidR="00524DE9" w:rsidRPr="00982F9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A9FF3E" w14:textId="77777777" w:rsidR="00D25455" w:rsidRDefault="00D25455" w:rsidP="00307692">
      <w:r>
        <w:separator/>
      </w:r>
    </w:p>
  </w:endnote>
  <w:endnote w:type="continuationSeparator" w:id="0">
    <w:p w14:paraId="66D5F383" w14:textId="77777777" w:rsidR="00D25455" w:rsidRDefault="00D2545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8838E" w14:textId="77777777" w:rsidR="00D25455" w:rsidRDefault="00D25455" w:rsidP="00307692">
      <w:r>
        <w:separator/>
      </w:r>
    </w:p>
  </w:footnote>
  <w:footnote w:type="continuationSeparator" w:id="0">
    <w:p w14:paraId="69B37B88" w14:textId="77777777" w:rsidR="00D25455" w:rsidRDefault="00D2545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5455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