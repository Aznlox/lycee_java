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4E7214E3" w:rsidR="00FD6E54" w:rsidRP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901E49" w14:textId="77777777" w:rsidR="00276C59" w:rsidRDefault="00276C59" w:rsidP="00307692">
      <w:r>
        <w:separator/>
      </w:r>
    </w:p>
  </w:endnote>
  <w:endnote w:type="continuationSeparator" w:id="0">
    <w:p w14:paraId="503A4272" w14:textId="77777777" w:rsidR="00276C59" w:rsidRDefault="00276C5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5AA047" w14:textId="77777777" w:rsidR="00276C59" w:rsidRDefault="00276C59" w:rsidP="00307692">
      <w:r>
        <w:separator/>
      </w:r>
    </w:p>
  </w:footnote>
  <w:footnote w:type="continuationSeparator" w:id="0">
    <w:p w14:paraId="4F34AB8A" w14:textId="77777777" w:rsidR="00276C59" w:rsidRDefault="00276C5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268"/>
    <w:rsid w:val="000E549B"/>
    <w:rsid w:val="001013C3"/>
    <w:rsid w:val="00101A48"/>
    <w:rsid w:val="00102B5E"/>
    <w:rsid w:val="00134993"/>
    <w:rsid w:val="00140EAE"/>
    <w:rsid w:val="00146358"/>
    <w:rsid w:val="001467F9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76C59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12</Pages>
  <Words>176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