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7CA59D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E9B48" w14:textId="77777777" w:rsidR="006532F5" w:rsidRDefault="006532F5" w:rsidP="00307692">
      <w:r>
        <w:separator/>
      </w:r>
    </w:p>
  </w:endnote>
  <w:endnote w:type="continuationSeparator" w:id="0">
    <w:p w14:paraId="52A91888" w14:textId="77777777" w:rsidR="006532F5" w:rsidRDefault="006532F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CD7BC0" w14:textId="77777777" w:rsidR="006532F5" w:rsidRDefault="006532F5" w:rsidP="00307692">
      <w:r>
        <w:separator/>
      </w:r>
    </w:p>
  </w:footnote>
  <w:footnote w:type="continuationSeparator" w:id="0">
    <w:p w14:paraId="274647F5" w14:textId="77777777" w:rsidR="006532F5" w:rsidRDefault="006532F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32F5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1272</Words>
  <Characters>6998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2021-03-22T18:53:00Z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