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09ED2559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bouton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bookmarkStart w:id="0" w:name="_GoBack"/>
      <w:bookmarkEnd w:id="0"/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EDC09E" w14:textId="77777777" w:rsidR="000F2310" w:rsidRDefault="000F2310" w:rsidP="00307692">
      <w:r>
        <w:separator/>
      </w:r>
    </w:p>
  </w:endnote>
  <w:endnote w:type="continuationSeparator" w:id="0">
    <w:p w14:paraId="35D5A72D" w14:textId="77777777" w:rsidR="000F2310" w:rsidRDefault="000F231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6B4133" w14:textId="77777777" w:rsidR="000F2310" w:rsidRDefault="000F2310" w:rsidP="00307692">
      <w:r>
        <w:separator/>
      </w:r>
    </w:p>
  </w:footnote>
  <w:footnote w:type="continuationSeparator" w:id="0">
    <w:p w14:paraId="740344D7" w14:textId="77777777" w:rsidR="000F2310" w:rsidRDefault="000F231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0F2310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B5937"/>
    <w:rsid w:val="007B5AD8"/>
    <w:rsid w:val="007C08C4"/>
    <w:rsid w:val="007D0642"/>
    <w:rsid w:val="007D4249"/>
    <w:rsid w:val="007D7C67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694</Words>
  <Characters>3823</Characters>
  <Application>Microsoft Office Word</Application>
  <DocSecurity>0</DocSecurity>
  <Lines>31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