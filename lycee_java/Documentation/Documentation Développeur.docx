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Admin_Classe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shlClasse,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shlClasse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1DE5866E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bouton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6B97ADDB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7A6FF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texte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78E8EDF6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texte 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permetent à l’uttilisateur de nous faire part de son choix. On ajoute ensuite un bouton pour ajouter une classe avec écrit logiquement « Ajouter une classe ».</w:t>
      </w:r>
      <w:bookmarkStart w:id="0" w:name="_GoBack"/>
      <w:bookmarkEnd w:id="0"/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4DF64F4F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7BC4A3B" wp14:editId="2D7882CA">
            <wp:extent cx="4676775" cy="41529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7764" w14:textId="195BDE70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380A" w14:textId="7FCD8494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42D10" w14:textId="0DDE33B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0F6509C2" w:rsidR="00FC2398" w:rsidRPr="0027221C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50CD9DF7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0031" w14:textId="01245F29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14F47475">
            <wp:simplePos x="800100" y="6013450"/>
            <wp:positionH relativeFrom="column">
              <wp:align>left</wp:align>
            </wp:positionH>
            <wp:positionV relativeFrom="paragraph">
              <wp:align>top</wp:align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6377">
        <w:rPr>
          <w:rFonts w:ascii="Segoe UI Black" w:hAnsi="Segoe UI Black" w:cs="Segoe UI Semibold"/>
          <w:color w:val="AFCA0B"/>
          <w:sz w:val="44"/>
          <w:szCs w:val="44"/>
        </w:rPr>
        <w:br w:type="textWrapping" w:clear="all"/>
      </w:r>
    </w:p>
    <w:p w14:paraId="643E81CC" w14:textId="04E9D5F3" w:rsidR="00A53C71" w:rsidRPr="00166ADF" w:rsidRDefault="001B6377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166ADF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…………………………………………..</w:t>
      </w:r>
    </w:p>
    <w:p w14:paraId="38FD4243" w14:textId="1BDF3A13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AB90" w14:textId="134683E9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3DD1" w14:textId="494A771F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ADBD" w14:textId="6BFE1CAB" w:rsidR="007223AF" w:rsidRDefault="007223A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EFA1BD5" wp14:editId="014108FC">
            <wp:extent cx="6115050" cy="1050153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1150" cy="10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50F2E660" w:rsidR="004160EF" w:rsidRDefault="004160E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4CE03086" wp14:editId="4FB253BA">
            <wp:extent cx="6105525" cy="1009650"/>
            <wp:effectExtent l="0" t="0" r="9525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75348F2E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D969" w14:textId="25379453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0C1E" w14:textId="14CBFF0F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8E94" w14:textId="1176A803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3BC2" w14:textId="2CD80AA9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71DB23C" wp14:editId="494B9485">
            <wp:extent cx="4781550" cy="220980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741C7E40" w:rsidR="004F7F35" w:rsidRPr="00D23758" w:rsidRDefault="004F7F35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7952EAF" w14:textId="77777777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C396" w14:textId="602FC51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EAF0" w14:textId="32B161F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4C89" w14:textId="77777777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F9E994D" w14:textId="2AB706D8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647426E1" w14:textId="71FBD9A1" w:rsidR="00F00455" w:rsidRDefault="0044335E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4D1AC30A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6BA34706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F5B0E60" w:rsidR="006D6545" w:rsidRDefault="0044335E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3ECA5507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75EB1BAE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6F4576FE" w14:textId="0046CADC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Global.java</w:t>
      </w:r>
    </w:p>
    <w:p w14:paraId="56F2D659" w14:textId="7EADBB20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18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46"/>
      <w:headerReference w:type="default" r:id="rId47"/>
      <w:footerReference w:type="even" r:id="rId48"/>
      <w:footerReference w:type="default" r:id="rId49"/>
      <w:headerReference w:type="first" r:id="rId50"/>
      <w:footerReference w:type="first" r:id="rId51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6B4E03A" w14:textId="77777777" w:rsidR="00265C4B" w:rsidRDefault="00265C4B" w:rsidP="00307692">
      <w:r>
        <w:separator/>
      </w:r>
    </w:p>
  </w:endnote>
  <w:endnote w:type="continuationSeparator" w:id="0">
    <w:p w14:paraId="3EA6E390" w14:textId="77777777" w:rsidR="00265C4B" w:rsidRDefault="00265C4B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A686701" w14:textId="77777777" w:rsidR="00265C4B" w:rsidRDefault="00265C4B" w:rsidP="00307692">
      <w:r>
        <w:separator/>
      </w:r>
    </w:p>
  </w:footnote>
  <w:footnote w:type="continuationSeparator" w:id="0">
    <w:p w14:paraId="5849DF1C" w14:textId="77777777" w:rsidR="00265C4B" w:rsidRDefault="00265C4B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1777F"/>
    <w:rsid w:val="00031479"/>
    <w:rsid w:val="00032040"/>
    <w:rsid w:val="000326C5"/>
    <w:rsid w:val="000335B8"/>
    <w:rsid w:val="000335CC"/>
    <w:rsid w:val="00043185"/>
    <w:rsid w:val="00043D88"/>
    <w:rsid w:val="0005141A"/>
    <w:rsid w:val="00061B30"/>
    <w:rsid w:val="000624EB"/>
    <w:rsid w:val="000636D1"/>
    <w:rsid w:val="00065FAF"/>
    <w:rsid w:val="000667A2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7663"/>
    <w:rsid w:val="000D3509"/>
    <w:rsid w:val="000E0EB4"/>
    <w:rsid w:val="000E30F8"/>
    <w:rsid w:val="000E3268"/>
    <w:rsid w:val="000E549B"/>
    <w:rsid w:val="001013C3"/>
    <w:rsid w:val="00101A48"/>
    <w:rsid w:val="00102B5E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B1DE6"/>
    <w:rsid w:val="001B6377"/>
    <w:rsid w:val="001C5953"/>
    <w:rsid w:val="001C6DA1"/>
    <w:rsid w:val="001D1AB5"/>
    <w:rsid w:val="001D7187"/>
    <w:rsid w:val="001E3E2A"/>
    <w:rsid w:val="001F01E4"/>
    <w:rsid w:val="001F1B01"/>
    <w:rsid w:val="001F31DC"/>
    <w:rsid w:val="00202362"/>
    <w:rsid w:val="00203389"/>
    <w:rsid w:val="0020487E"/>
    <w:rsid w:val="00205BF8"/>
    <w:rsid w:val="00216F10"/>
    <w:rsid w:val="00221082"/>
    <w:rsid w:val="002303E5"/>
    <w:rsid w:val="00232414"/>
    <w:rsid w:val="00237165"/>
    <w:rsid w:val="00240603"/>
    <w:rsid w:val="00240EC7"/>
    <w:rsid w:val="00244B6A"/>
    <w:rsid w:val="00253087"/>
    <w:rsid w:val="002534DD"/>
    <w:rsid w:val="00255027"/>
    <w:rsid w:val="00255463"/>
    <w:rsid w:val="002618F1"/>
    <w:rsid w:val="00265C4B"/>
    <w:rsid w:val="00266DBD"/>
    <w:rsid w:val="0026733C"/>
    <w:rsid w:val="00267D84"/>
    <w:rsid w:val="0027221C"/>
    <w:rsid w:val="0028018A"/>
    <w:rsid w:val="00284F1E"/>
    <w:rsid w:val="0029504A"/>
    <w:rsid w:val="002A724D"/>
    <w:rsid w:val="002B1D7F"/>
    <w:rsid w:val="002B7320"/>
    <w:rsid w:val="002C33F1"/>
    <w:rsid w:val="002C4E63"/>
    <w:rsid w:val="002D190A"/>
    <w:rsid w:val="002D2304"/>
    <w:rsid w:val="002D32C1"/>
    <w:rsid w:val="002D68FC"/>
    <w:rsid w:val="002E2CA2"/>
    <w:rsid w:val="002E53FD"/>
    <w:rsid w:val="002F193C"/>
    <w:rsid w:val="002F34E9"/>
    <w:rsid w:val="002F436F"/>
    <w:rsid w:val="002F6FB4"/>
    <w:rsid w:val="003037E6"/>
    <w:rsid w:val="00307533"/>
    <w:rsid w:val="00307692"/>
    <w:rsid w:val="0031645C"/>
    <w:rsid w:val="00317E62"/>
    <w:rsid w:val="00321A41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D4E"/>
    <w:rsid w:val="0035101B"/>
    <w:rsid w:val="0035514B"/>
    <w:rsid w:val="00363E16"/>
    <w:rsid w:val="00364ADF"/>
    <w:rsid w:val="00367496"/>
    <w:rsid w:val="003842A7"/>
    <w:rsid w:val="003874D9"/>
    <w:rsid w:val="00395644"/>
    <w:rsid w:val="003A2139"/>
    <w:rsid w:val="003A2D3C"/>
    <w:rsid w:val="003A423A"/>
    <w:rsid w:val="003A5184"/>
    <w:rsid w:val="003A60A6"/>
    <w:rsid w:val="003B4E36"/>
    <w:rsid w:val="003B5121"/>
    <w:rsid w:val="003C49EF"/>
    <w:rsid w:val="003E00B0"/>
    <w:rsid w:val="003E37E1"/>
    <w:rsid w:val="003E46AB"/>
    <w:rsid w:val="003F08F8"/>
    <w:rsid w:val="003F5B35"/>
    <w:rsid w:val="003F760E"/>
    <w:rsid w:val="00402519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4008D"/>
    <w:rsid w:val="0044335E"/>
    <w:rsid w:val="0045136F"/>
    <w:rsid w:val="0045532B"/>
    <w:rsid w:val="004556E1"/>
    <w:rsid w:val="00461465"/>
    <w:rsid w:val="00470EC7"/>
    <w:rsid w:val="00472FC1"/>
    <w:rsid w:val="00474668"/>
    <w:rsid w:val="004759E7"/>
    <w:rsid w:val="00481230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518D"/>
    <w:rsid w:val="0051572E"/>
    <w:rsid w:val="00517045"/>
    <w:rsid w:val="00522070"/>
    <w:rsid w:val="00525F09"/>
    <w:rsid w:val="00533C8D"/>
    <w:rsid w:val="0054540C"/>
    <w:rsid w:val="00550932"/>
    <w:rsid w:val="00552A23"/>
    <w:rsid w:val="00552F3A"/>
    <w:rsid w:val="00557882"/>
    <w:rsid w:val="0056623A"/>
    <w:rsid w:val="0056758C"/>
    <w:rsid w:val="0057192E"/>
    <w:rsid w:val="0058332A"/>
    <w:rsid w:val="005863A6"/>
    <w:rsid w:val="00590FC2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7A53"/>
    <w:rsid w:val="00621351"/>
    <w:rsid w:val="00621680"/>
    <w:rsid w:val="00623D5F"/>
    <w:rsid w:val="00625664"/>
    <w:rsid w:val="00626CBA"/>
    <w:rsid w:val="00627E9A"/>
    <w:rsid w:val="00643E53"/>
    <w:rsid w:val="0065536C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5299"/>
    <w:rsid w:val="006B6126"/>
    <w:rsid w:val="006C3934"/>
    <w:rsid w:val="006D3C7E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2661E"/>
    <w:rsid w:val="00751624"/>
    <w:rsid w:val="00754488"/>
    <w:rsid w:val="00763DC5"/>
    <w:rsid w:val="00764877"/>
    <w:rsid w:val="0077240E"/>
    <w:rsid w:val="007846EF"/>
    <w:rsid w:val="00784F87"/>
    <w:rsid w:val="00791867"/>
    <w:rsid w:val="00791C88"/>
    <w:rsid w:val="007975A2"/>
    <w:rsid w:val="007A137E"/>
    <w:rsid w:val="007A54D4"/>
    <w:rsid w:val="007A6FFB"/>
    <w:rsid w:val="007B5937"/>
    <w:rsid w:val="007B5AD8"/>
    <w:rsid w:val="007C08C4"/>
    <w:rsid w:val="007D0642"/>
    <w:rsid w:val="007D4249"/>
    <w:rsid w:val="007D7C67"/>
    <w:rsid w:val="007E17F3"/>
    <w:rsid w:val="007E5C66"/>
    <w:rsid w:val="007E6616"/>
    <w:rsid w:val="007E7EE0"/>
    <w:rsid w:val="007F5FB0"/>
    <w:rsid w:val="007F7108"/>
    <w:rsid w:val="00804993"/>
    <w:rsid w:val="0080717D"/>
    <w:rsid w:val="00807A29"/>
    <w:rsid w:val="00811E88"/>
    <w:rsid w:val="008201F8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B1999"/>
    <w:rsid w:val="008B29FC"/>
    <w:rsid w:val="008B4F54"/>
    <w:rsid w:val="008C109D"/>
    <w:rsid w:val="008C564E"/>
    <w:rsid w:val="008C6791"/>
    <w:rsid w:val="008C6F2B"/>
    <w:rsid w:val="008E590A"/>
    <w:rsid w:val="008E68BD"/>
    <w:rsid w:val="008F7FFB"/>
    <w:rsid w:val="00901EB1"/>
    <w:rsid w:val="009052E7"/>
    <w:rsid w:val="00905874"/>
    <w:rsid w:val="00906473"/>
    <w:rsid w:val="00907377"/>
    <w:rsid w:val="00915E0A"/>
    <w:rsid w:val="00921F65"/>
    <w:rsid w:val="00923860"/>
    <w:rsid w:val="009365EA"/>
    <w:rsid w:val="0093663C"/>
    <w:rsid w:val="0094007C"/>
    <w:rsid w:val="00941A7C"/>
    <w:rsid w:val="00945B61"/>
    <w:rsid w:val="00953207"/>
    <w:rsid w:val="009564B9"/>
    <w:rsid w:val="00980171"/>
    <w:rsid w:val="00985718"/>
    <w:rsid w:val="009867F0"/>
    <w:rsid w:val="00986DC8"/>
    <w:rsid w:val="00986E15"/>
    <w:rsid w:val="00994107"/>
    <w:rsid w:val="00994907"/>
    <w:rsid w:val="009A195E"/>
    <w:rsid w:val="009A5B61"/>
    <w:rsid w:val="009A5DD3"/>
    <w:rsid w:val="009B6F92"/>
    <w:rsid w:val="009D1C3C"/>
    <w:rsid w:val="009E1DB2"/>
    <w:rsid w:val="009E1EE8"/>
    <w:rsid w:val="009F71DB"/>
    <w:rsid w:val="00A10CA5"/>
    <w:rsid w:val="00A1763B"/>
    <w:rsid w:val="00A2037F"/>
    <w:rsid w:val="00A20BDC"/>
    <w:rsid w:val="00A22860"/>
    <w:rsid w:val="00A25E18"/>
    <w:rsid w:val="00A27B82"/>
    <w:rsid w:val="00A449D9"/>
    <w:rsid w:val="00A50D1B"/>
    <w:rsid w:val="00A51F62"/>
    <w:rsid w:val="00A53C71"/>
    <w:rsid w:val="00A55297"/>
    <w:rsid w:val="00A6184D"/>
    <w:rsid w:val="00A62252"/>
    <w:rsid w:val="00A62D23"/>
    <w:rsid w:val="00A646C3"/>
    <w:rsid w:val="00A66601"/>
    <w:rsid w:val="00A711A9"/>
    <w:rsid w:val="00A74D64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77E9"/>
    <w:rsid w:val="00AE00B7"/>
    <w:rsid w:val="00AE0584"/>
    <w:rsid w:val="00AE3A58"/>
    <w:rsid w:val="00AF3316"/>
    <w:rsid w:val="00AF7742"/>
    <w:rsid w:val="00B05003"/>
    <w:rsid w:val="00B10D1C"/>
    <w:rsid w:val="00B118A9"/>
    <w:rsid w:val="00B17D09"/>
    <w:rsid w:val="00B30229"/>
    <w:rsid w:val="00B3766B"/>
    <w:rsid w:val="00B4586C"/>
    <w:rsid w:val="00B51E01"/>
    <w:rsid w:val="00B52FF2"/>
    <w:rsid w:val="00B57DF6"/>
    <w:rsid w:val="00B72F27"/>
    <w:rsid w:val="00B752B0"/>
    <w:rsid w:val="00B77E52"/>
    <w:rsid w:val="00B84459"/>
    <w:rsid w:val="00B86C7D"/>
    <w:rsid w:val="00B874D8"/>
    <w:rsid w:val="00B939ED"/>
    <w:rsid w:val="00B94F6F"/>
    <w:rsid w:val="00B95C66"/>
    <w:rsid w:val="00BA33E4"/>
    <w:rsid w:val="00BB21D2"/>
    <w:rsid w:val="00BB6120"/>
    <w:rsid w:val="00BB63B2"/>
    <w:rsid w:val="00BC0CEC"/>
    <w:rsid w:val="00BC4805"/>
    <w:rsid w:val="00BC50D3"/>
    <w:rsid w:val="00BC681A"/>
    <w:rsid w:val="00BC768D"/>
    <w:rsid w:val="00BD4C13"/>
    <w:rsid w:val="00BD559F"/>
    <w:rsid w:val="00BD62BE"/>
    <w:rsid w:val="00BD6711"/>
    <w:rsid w:val="00BD7F04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7FC3"/>
    <w:rsid w:val="00C667C3"/>
    <w:rsid w:val="00C66DB7"/>
    <w:rsid w:val="00C82675"/>
    <w:rsid w:val="00C868D6"/>
    <w:rsid w:val="00C9064C"/>
    <w:rsid w:val="00C941FD"/>
    <w:rsid w:val="00CA04A4"/>
    <w:rsid w:val="00CB2A42"/>
    <w:rsid w:val="00CB2B90"/>
    <w:rsid w:val="00CB48C3"/>
    <w:rsid w:val="00CB58D9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2"/>
    <w:rsid w:val="00D23758"/>
    <w:rsid w:val="00D26DF0"/>
    <w:rsid w:val="00D26EBD"/>
    <w:rsid w:val="00D2786D"/>
    <w:rsid w:val="00D30553"/>
    <w:rsid w:val="00D4453A"/>
    <w:rsid w:val="00D45712"/>
    <w:rsid w:val="00D466CB"/>
    <w:rsid w:val="00D565BB"/>
    <w:rsid w:val="00D66733"/>
    <w:rsid w:val="00D70483"/>
    <w:rsid w:val="00D729A7"/>
    <w:rsid w:val="00D74875"/>
    <w:rsid w:val="00D86F3D"/>
    <w:rsid w:val="00D90008"/>
    <w:rsid w:val="00D9711E"/>
    <w:rsid w:val="00D97D16"/>
    <w:rsid w:val="00DA2645"/>
    <w:rsid w:val="00DA622E"/>
    <w:rsid w:val="00DB2DAF"/>
    <w:rsid w:val="00DB5DB8"/>
    <w:rsid w:val="00DC39CC"/>
    <w:rsid w:val="00DE0BE0"/>
    <w:rsid w:val="00DE4713"/>
    <w:rsid w:val="00DE4D60"/>
    <w:rsid w:val="00DF5196"/>
    <w:rsid w:val="00E04928"/>
    <w:rsid w:val="00E065DB"/>
    <w:rsid w:val="00E150B7"/>
    <w:rsid w:val="00E24C10"/>
    <w:rsid w:val="00E3160D"/>
    <w:rsid w:val="00E421D9"/>
    <w:rsid w:val="00E44B2A"/>
    <w:rsid w:val="00E52FAA"/>
    <w:rsid w:val="00E5312C"/>
    <w:rsid w:val="00E5405E"/>
    <w:rsid w:val="00E54BAF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6776"/>
    <w:rsid w:val="00EA70EF"/>
    <w:rsid w:val="00EB3E4A"/>
    <w:rsid w:val="00EB6D4E"/>
    <w:rsid w:val="00EC0EA8"/>
    <w:rsid w:val="00EC302A"/>
    <w:rsid w:val="00ED1991"/>
    <w:rsid w:val="00EE15BB"/>
    <w:rsid w:val="00EE7B79"/>
    <w:rsid w:val="00EE7CAC"/>
    <w:rsid w:val="00EF0A24"/>
    <w:rsid w:val="00EF4A9B"/>
    <w:rsid w:val="00EF518F"/>
    <w:rsid w:val="00EF6E0B"/>
    <w:rsid w:val="00EF7515"/>
    <w:rsid w:val="00F00455"/>
    <w:rsid w:val="00F0227F"/>
    <w:rsid w:val="00F1451E"/>
    <w:rsid w:val="00F14C47"/>
    <w:rsid w:val="00F224D3"/>
    <w:rsid w:val="00F30E0C"/>
    <w:rsid w:val="00F40A20"/>
    <w:rsid w:val="00F41C6F"/>
    <w:rsid w:val="00F43042"/>
    <w:rsid w:val="00F432FE"/>
    <w:rsid w:val="00F47AB8"/>
    <w:rsid w:val="00F555CF"/>
    <w:rsid w:val="00F62BCF"/>
    <w:rsid w:val="00F7590A"/>
    <w:rsid w:val="00F8101C"/>
    <w:rsid w:val="00F83D75"/>
    <w:rsid w:val="00F87EA8"/>
    <w:rsid w:val="00FA4752"/>
    <w:rsid w:val="00FA4A96"/>
    <w:rsid w:val="00FA6B5D"/>
    <w:rsid w:val="00FB085B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eader" Target="header2.xml"/><Relationship Id="rId50" Type="http://schemas.openxmlformats.org/officeDocument/2006/relationships/header" Target="header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oter" Target="footer1.xml"/><Relationship Id="rId8" Type="http://schemas.openxmlformats.org/officeDocument/2006/relationships/footnotes" Target="footnotes.xml"/><Relationship Id="rId51" Type="http://schemas.openxmlformats.org/officeDocument/2006/relationships/footer" Target="footer3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eader" Target="header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21</Pages>
  <Words>765</Words>
  <Characters>4209</Characters>
  <Application>Microsoft Office Word</Application>
  <DocSecurity>0</DocSecurity>
  <Lines>35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4965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2020-10-27T07:54:00Z</dcterms:created>
  <dcterms:modified xsi:type="dcterms:W3CDTF">2021-03-22T14:19:00Z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