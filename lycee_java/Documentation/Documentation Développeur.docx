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4895895" w:rsidR="00402BE3" w:rsidRP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2F3BFB" w14:textId="77777777" w:rsidR="00035CED" w:rsidRDefault="00035CED" w:rsidP="00307692">
      <w:r>
        <w:separator/>
      </w:r>
    </w:p>
  </w:endnote>
  <w:endnote w:type="continuationSeparator" w:id="0">
    <w:p w14:paraId="1D564F0D" w14:textId="77777777" w:rsidR="00035CED" w:rsidRDefault="00035CED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B1FF0" w14:textId="77777777" w:rsidR="00035CED" w:rsidRDefault="00035CED" w:rsidP="00307692">
      <w:r>
        <w:separator/>
      </w:r>
    </w:p>
  </w:footnote>
  <w:footnote w:type="continuationSeparator" w:id="0">
    <w:p w14:paraId="0D338AF1" w14:textId="77777777" w:rsidR="00035CED" w:rsidRDefault="00035CED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35CED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2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25</Pages>
  <Words>1249</Words>
  <Characters>6870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