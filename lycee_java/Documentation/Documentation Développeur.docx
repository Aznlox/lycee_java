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436F4FC0" w:rsidR="007A6FFB" w:rsidRPr="0050518D" w:rsidRDefault="007A6FF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ajoute un bouton de supression dans lequel, il est logiquement écrit « Supprimer ». On ajoute également un bouton da validation avec écrit « Valider ».</w:t>
      </w:r>
      <w:bookmarkStart w:id="0" w:name="_GoBack"/>
      <w:bookmarkEnd w:id="0"/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FA4BF9" w14:textId="77777777" w:rsidR="00781AAD" w:rsidRDefault="00781AAD" w:rsidP="00307692">
      <w:r>
        <w:separator/>
      </w:r>
    </w:p>
  </w:endnote>
  <w:endnote w:type="continuationSeparator" w:id="0">
    <w:p w14:paraId="56362D91" w14:textId="77777777" w:rsidR="00781AAD" w:rsidRDefault="00781AA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52271D" w14:textId="77777777" w:rsidR="00781AAD" w:rsidRDefault="00781AAD" w:rsidP="00307692">
      <w:r>
        <w:separator/>
      </w:r>
    </w:p>
  </w:footnote>
  <w:footnote w:type="continuationSeparator" w:id="0">
    <w:p w14:paraId="1E6327F8" w14:textId="77777777" w:rsidR="00781AAD" w:rsidRDefault="00781AA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1AAD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