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0106B31" w:rsidR="00524DE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45B" w14:textId="6FEF8B00" w:rsidR="00EB4A06" w:rsidRPr="00982F99" w:rsidRDefault="00EB4A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B46979" wp14:editId="77766B58">
            <wp:extent cx="7316470" cy="4681220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DAB246" w14:textId="77777777" w:rsidR="00F00C68" w:rsidRDefault="00F00C68" w:rsidP="00307692">
      <w:r>
        <w:separator/>
      </w:r>
    </w:p>
  </w:endnote>
  <w:endnote w:type="continuationSeparator" w:id="0">
    <w:p w14:paraId="744E403F" w14:textId="77777777" w:rsidR="00F00C68" w:rsidRDefault="00F00C6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FB5015" w14:textId="77777777" w:rsidR="00F00C68" w:rsidRDefault="00F00C68" w:rsidP="00307692">
      <w:r>
        <w:separator/>
      </w:r>
    </w:p>
  </w:footnote>
  <w:footnote w:type="continuationSeparator" w:id="0">
    <w:p w14:paraId="6E22232E" w14:textId="77777777" w:rsidR="00F00C68" w:rsidRDefault="00F00C6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4A06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0C68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3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25</Pages>
  <Words>184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