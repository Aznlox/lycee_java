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44585B2A" w:rsidR="00CF5CF8" w:rsidRPr="00FD6E54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1A224" w14:textId="77777777" w:rsidR="0081020C" w:rsidRDefault="0081020C" w:rsidP="00307692">
      <w:r>
        <w:separator/>
      </w:r>
    </w:p>
  </w:endnote>
  <w:endnote w:type="continuationSeparator" w:id="0">
    <w:p w14:paraId="77311C41" w14:textId="77777777" w:rsidR="0081020C" w:rsidRDefault="0081020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EB3B3F" w14:textId="77777777" w:rsidR="0081020C" w:rsidRDefault="0081020C" w:rsidP="00307692">
      <w:r>
        <w:separator/>
      </w:r>
    </w:p>
  </w:footnote>
  <w:footnote w:type="continuationSeparator" w:id="0">
    <w:p w14:paraId="555BD5D1" w14:textId="77777777" w:rsidR="0081020C" w:rsidRDefault="0081020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268"/>
    <w:rsid w:val="000E549B"/>
    <w:rsid w:val="001013C3"/>
    <w:rsid w:val="00101A48"/>
    <w:rsid w:val="00102B5E"/>
    <w:rsid w:val="001324B4"/>
    <w:rsid w:val="00134993"/>
    <w:rsid w:val="00140EAE"/>
    <w:rsid w:val="00146358"/>
    <w:rsid w:val="001467F9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020C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13</Pages>
  <Words>176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