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81A" w14:textId="03D791FC" w:rsidR="00BD7C95" w:rsidRDefault="00BD7C95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classe qui porte le nom du fichier à savoir « Admin_Menu ». Elle hérité de « Global ». Elle est en accès public. On déclare ensuite l’attribut « MenuAdmin » de type Shell en accès protégé.</w:t>
      </w:r>
      <w:bookmarkStart w:id="0" w:name="_GoBack"/>
      <w:bookmarkEnd w:id="0"/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574CEC" w14:textId="77777777" w:rsidR="005B40D0" w:rsidRDefault="005B40D0" w:rsidP="00307692">
      <w:r>
        <w:separator/>
      </w:r>
    </w:p>
  </w:endnote>
  <w:endnote w:type="continuationSeparator" w:id="0">
    <w:p w14:paraId="3918A458" w14:textId="77777777" w:rsidR="005B40D0" w:rsidRDefault="005B40D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0C8D21" w14:textId="77777777" w:rsidR="005B40D0" w:rsidRDefault="005B40D0" w:rsidP="00307692">
      <w:r>
        <w:separator/>
      </w:r>
    </w:p>
  </w:footnote>
  <w:footnote w:type="continuationSeparator" w:id="0">
    <w:p w14:paraId="7C574F15" w14:textId="77777777" w:rsidR="005B40D0" w:rsidRDefault="005B40D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0D0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796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