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D4E8B5E" w:rsidR="00203389" w:rsidRPr="00FD6E54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2EA8EF" w14:textId="77777777" w:rsidR="003971F4" w:rsidRDefault="003971F4" w:rsidP="00307692">
      <w:r>
        <w:separator/>
      </w:r>
    </w:p>
  </w:endnote>
  <w:endnote w:type="continuationSeparator" w:id="0">
    <w:p w14:paraId="711BB108" w14:textId="77777777" w:rsidR="003971F4" w:rsidRDefault="003971F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FB2CB6" w14:textId="77777777" w:rsidR="003971F4" w:rsidRDefault="003971F4" w:rsidP="00307692">
      <w:r>
        <w:separator/>
      </w:r>
    </w:p>
  </w:footnote>
  <w:footnote w:type="continuationSeparator" w:id="0">
    <w:p w14:paraId="577A8761" w14:textId="77777777" w:rsidR="003971F4" w:rsidRDefault="003971F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71F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