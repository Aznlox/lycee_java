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D4D042D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colonne.</w:t>
      </w:r>
      <w:r w:rsidR="00852A11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s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32B69" w14:textId="77777777" w:rsidR="00EE4B9C" w:rsidRDefault="00EE4B9C" w:rsidP="00307692">
      <w:r>
        <w:separator/>
      </w:r>
    </w:p>
  </w:endnote>
  <w:endnote w:type="continuationSeparator" w:id="0">
    <w:p w14:paraId="7E5B9518" w14:textId="77777777" w:rsidR="00EE4B9C" w:rsidRDefault="00EE4B9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8307C0" w14:textId="77777777" w:rsidR="00EE4B9C" w:rsidRDefault="00EE4B9C" w:rsidP="00307692">
      <w:r>
        <w:separator/>
      </w:r>
    </w:p>
  </w:footnote>
  <w:footnote w:type="continuationSeparator" w:id="0">
    <w:p w14:paraId="2BF30880" w14:textId="77777777" w:rsidR="00EE4B9C" w:rsidRDefault="00EE4B9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4B9C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2766</Words>
  <Characters>15217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