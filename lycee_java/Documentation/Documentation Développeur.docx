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149B86E0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6B2CC3F3" w14:textId="62A5F90E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7A5C" w14:textId="3896EBC0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F4B4" w14:textId="493D9FDB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C52116" w14:textId="77777777" w:rsidR="00B30094" w:rsidRDefault="00B30094" w:rsidP="00307692">
      <w:r>
        <w:separator/>
      </w:r>
    </w:p>
  </w:endnote>
  <w:endnote w:type="continuationSeparator" w:id="0">
    <w:p w14:paraId="54B71427" w14:textId="77777777" w:rsidR="00B30094" w:rsidRDefault="00B30094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3A6C8C" w14:textId="77777777" w:rsidR="00B30094" w:rsidRDefault="00B30094" w:rsidP="00307692">
      <w:r>
        <w:separator/>
      </w:r>
    </w:p>
  </w:footnote>
  <w:footnote w:type="continuationSeparator" w:id="0">
    <w:p w14:paraId="77534B57" w14:textId="77777777" w:rsidR="00B30094" w:rsidRDefault="00B30094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158"/>
    <w:rsid w:val="001C5953"/>
    <w:rsid w:val="001C6DA1"/>
    <w:rsid w:val="001D1AB5"/>
    <w:rsid w:val="001D7187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094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01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1AD5"/>
    <w:rsid w:val="00CC4B39"/>
    <w:rsid w:val="00CD1351"/>
    <w:rsid w:val="00CD4595"/>
    <w:rsid w:val="00CD5714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header" Target="header3.xml"/><Relationship Id="rId7" Type="http://schemas.openxmlformats.org/officeDocument/2006/relationships/webSettings" Target="webSetting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29</Pages>
  <Words>1652</Words>
  <Characters>9092</Characters>
  <Application>Microsoft Office Word</Application>
  <DocSecurity>0</DocSecurity>
  <Lines>75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10723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2021-03-25T17:20:00Z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