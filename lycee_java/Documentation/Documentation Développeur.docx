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E9EEBC1" w:rsidR="00F721E0" w:rsidRPr="00F17602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3BAADE58">
            <wp:extent cx="7316470" cy="541655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E19C9D" w14:textId="77777777" w:rsidR="009111B5" w:rsidRDefault="009111B5" w:rsidP="00307692">
      <w:r>
        <w:separator/>
      </w:r>
    </w:p>
  </w:endnote>
  <w:endnote w:type="continuationSeparator" w:id="0">
    <w:p w14:paraId="581CD1BA" w14:textId="77777777" w:rsidR="009111B5" w:rsidRDefault="009111B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14B094" w14:textId="77777777" w:rsidR="009111B5" w:rsidRDefault="009111B5" w:rsidP="00307692">
      <w:r>
        <w:separator/>
      </w:r>
    </w:p>
  </w:footnote>
  <w:footnote w:type="continuationSeparator" w:id="0">
    <w:p w14:paraId="6D0B4C8E" w14:textId="77777777" w:rsidR="009111B5" w:rsidRDefault="009111B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11B5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3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23</Pages>
  <Words>1248</Words>
  <Characters>6864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