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77777777" w:rsidR="00650946" w:rsidRPr="00650946" w:rsidRDefault="00650946" w:rsidP="0065094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7A9DDE86" w14:textId="77777777" w:rsidR="00650946" w:rsidRPr="00650946" w:rsidRDefault="00650946" w:rsidP="0065094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156EAA2D" w14:textId="77777777" w:rsidR="00650946" w:rsidRPr="00FA6B5D" w:rsidRDefault="00650946" w:rsidP="0065094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6DCC7" w14:textId="77777777" w:rsidR="00E77CD0" w:rsidRDefault="00E77CD0" w:rsidP="00307692">
      <w:r>
        <w:separator/>
      </w:r>
    </w:p>
  </w:endnote>
  <w:endnote w:type="continuationSeparator" w:id="0">
    <w:p w14:paraId="1B2AA377" w14:textId="77777777" w:rsidR="00E77CD0" w:rsidRDefault="00E77CD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AF16D" w14:textId="77777777" w:rsidR="00E77CD0" w:rsidRDefault="00E77CD0" w:rsidP="00307692">
      <w:r>
        <w:separator/>
      </w:r>
    </w:p>
  </w:footnote>
  <w:footnote w:type="continuationSeparator" w:id="0">
    <w:p w14:paraId="1657C313" w14:textId="77777777" w:rsidR="00E77CD0" w:rsidRDefault="00E77CD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77CD0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2817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