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28F3C328" w:rsidR="002F3F7A" w:rsidRPr="00402BE3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5332B3" w14:textId="77777777" w:rsidR="00194C4E" w:rsidRDefault="00194C4E" w:rsidP="00307692">
      <w:r>
        <w:separator/>
      </w:r>
    </w:p>
  </w:endnote>
  <w:endnote w:type="continuationSeparator" w:id="0">
    <w:p w14:paraId="00BADB91" w14:textId="77777777" w:rsidR="00194C4E" w:rsidRDefault="00194C4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EF9F5" w14:textId="77777777" w:rsidR="00194C4E" w:rsidRDefault="00194C4E" w:rsidP="00307692">
      <w:r>
        <w:separator/>
      </w:r>
    </w:p>
  </w:footnote>
  <w:footnote w:type="continuationSeparator" w:id="0">
    <w:p w14:paraId="2BA89975" w14:textId="77777777" w:rsidR="00194C4E" w:rsidRDefault="00194C4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94C4E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eader" Target="head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1250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