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0D67E3EE">
            <wp:extent cx="7316470" cy="7512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5AE08763">
            <wp:extent cx="7316470" cy="1306830"/>
            <wp:effectExtent l="0" t="0" r="0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7A835D" w14:textId="77777777" w:rsidR="00B93BB4" w:rsidRDefault="00B93BB4" w:rsidP="00307692">
      <w:r>
        <w:separator/>
      </w:r>
    </w:p>
  </w:endnote>
  <w:endnote w:type="continuationSeparator" w:id="0">
    <w:p w14:paraId="0542897D" w14:textId="77777777" w:rsidR="00B93BB4" w:rsidRDefault="00B93BB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63FA3D" w14:textId="77777777" w:rsidR="00B93BB4" w:rsidRDefault="00B93BB4" w:rsidP="00307692">
      <w:r>
        <w:separator/>
      </w:r>
    </w:p>
  </w:footnote>
  <w:footnote w:type="continuationSeparator" w:id="0">
    <w:p w14:paraId="2B26CE5D" w14:textId="77777777" w:rsidR="00B93BB4" w:rsidRDefault="00B93BB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3BB4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1656</Words>
  <Characters>9114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