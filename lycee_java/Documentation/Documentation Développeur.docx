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5BDA30DD" w:rsidR="001C7A00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1A0297C5">
            <wp:extent cx="6333347" cy="6673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4962" cy="6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520" w14:textId="19F73882" w:rsidR="007A6AE3" w:rsidRPr="00982F99" w:rsidRDefault="007A6AE3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FA32D" wp14:editId="46A643BD">
            <wp:extent cx="7316470" cy="713232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852C96" w14:textId="77777777" w:rsidR="00FA00F0" w:rsidRDefault="00FA00F0" w:rsidP="00307692">
      <w:r>
        <w:separator/>
      </w:r>
    </w:p>
  </w:endnote>
  <w:endnote w:type="continuationSeparator" w:id="0">
    <w:p w14:paraId="4F02AF1B" w14:textId="77777777" w:rsidR="00FA00F0" w:rsidRDefault="00FA00F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99DE81" w14:textId="77777777" w:rsidR="00FA00F0" w:rsidRDefault="00FA00F0" w:rsidP="00307692">
      <w:r>
        <w:separator/>
      </w:r>
    </w:p>
  </w:footnote>
  <w:footnote w:type="continuationSeparator" w:id="0">
    <w:p w14:paraId="42B3307E" w14:textId="77777777" w:rsidR="00FA00F0" w:rsidRDefault="00FA00F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86A13"/>
    <w:rsid w:val="00791867"/>
    <w:rsid w:val="00791C88"/>
    <w:rsid w:val="007975A2"/>
    <w:rsid w:val="007A54D4"/>
    <w:rsid w:val="007A6AE3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00F0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2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185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