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2BD37060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17BAEF69" w:rsidR="00CF2DF6" w:rsidRDefault="00CF2DF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Dans la table « eleve », on ajoute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qautre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élèves, LIGNANI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quentin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, GUO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Loic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, NAKHIL Amine et Martini Americano. Leurs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colones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« id » sont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uto-incrémentées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, ils sont tous dans la classe identifiées par l’entier « 2 », sauf Americano qui est dans celle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idenifiée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par le « 1 ».</w:t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642CAD" w14:textId="77777777" w:rsidR="00E651D8" w:rsidRDefault="00E651D8" w:rsidP="00307692">
      <w:r>
        <w:separator/>
      </w:r>
    </w:p>
  </w:endnote>
  <w:endnote w:type="continuationSeparator" w:id="0">
    <w:p w14:paraId="7FB06610" w14:textId="77777777" w:rsidR="00E651D8" w:rsidRDefault="00E651D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C8CE8D" w14:textId="77777777" w:rsidR="00E651D8" w:rsidRDefault="00E651D8" w:rsidP="00307692">
      <w:r>
        <w:separator/>
      </w:r>
    </w:p>
  </w:footnote>
  <w:footnote w:type="continuationSeparator" w:id="0">
    <w:p w14:paraId="438665B9" w14:textId="77777777" w:rsidR="00E651D8" w:rsidRDefault="00E651D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C0843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651D8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2007</Words>
  <Characters>11042</Characters>
  <Application>Microsoft Office Word</Application>
  <DocSecurity>0</DocSecurity>
  <Lines>92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